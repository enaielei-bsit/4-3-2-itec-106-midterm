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-1440"/>
        <w:tblW w:w="4998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"/>
        <w:gridCol w:w="507"/>
        <w:gridCol w:w="2176"/>
        <w:gridCol w:w="6608"/>
        <w:gridCol w:w="27"/>
      </w:tblGrid>
      <w:tr w:rsidR="001B0CF4" w:rsidRPr="00EA58E7" w14:paraId="3715DC79" w14:textId="77777777" w:rsidTr="00584C9C">
        <w:trPr>
          <w:gridAfter w:val="1"/>
          <w:wAfter w:w="27" w:type="dxa"/>
          <w:trHeight w:val="2552"/>
        </w:trPr>
        <w:tc>
          <w:tcPr>
            <w:tcW w:w="9303" w:type="dxa"/>
            <w:gridSpan w:val="4"/>
            <w:shd w:val="clear" w:color="auto" w:fill="auto"/>
            <w:tcMar>
              <w:left w:w="360" w:type="dxa"/>
            </w:tcMar>
          </w:tcPr>
          <w:p w14:paraId="5CB7E1BA" w14:textId="70CEFA28" w:rsidR="001B0CF4" w:rsidRDefault="001B0CF4" w:rsidP="001E208F">
            <w:pPr>
              <w:pStyle w:val="ProfileText"/>
            </w:pPr>
          </w:p>
          <w:p w14:paraId="0E7315F2" w14:textId="0D06EE66" w:rsidR="00584C9C" w:rsidRDefault="00584C9C" w:rsidP="001E208F">
            <w:pPr>
              <w:jc w:val="center"/>
              <w:rPr>
                <w:rFonts w:ascii="Century Gothic" w:eastAsia="Calibri" w:hAnsi="Century Gothic" w:cs="Times New Roman"/>
                <w:snapToGrid w:val="0"/>
              </w:rPr>
            </w:pPr>
          </w:p>
          <w:p w14:paraId="701D9BC2" w14:textId="6044FFDC" w:rsidR="00584C9C" w:rsidRDefault="00584C9C" w:rsidP="001E208F">
            <w:pPr>
              <w:jc w:val="center"/>
              <w:rPr>
                <w:rFonts w:ascii="Century Gothic" w:eastAsia="Calibri" w:hAnsi="Century Gothic" w:cs="Times New Roman"/>
                <w:snapToGrid w:val="0"/>
              </w:rPr>
            </w:pPr>
          </w:p>
          <w:p w14:paraId="3AED602E" w14:textId="1F268656" w:rsidR="00584C9C" w:rsidRDefault="00584C9C" w:rsidP="001E208F">
            <w:pPr>
              <w:jc w:val="center"/>
              <w:rPr>
                <w:rFonts w:ascii="Century Gothic" w:eastAsia="Calibri" w:hAnsi="Century Gothic" w:cs="Times New Roman"/>
                <w:snapToGrid w:val="0"/>
              </w:rPr>
            </w:pPr>
          </w:p>
          <w:p w14:paraId="3F8FA48B" w14:textId="23FC6670" w:rsidR="00584C9C" w:rsidRDefault="00584C9C" w:rsidP="001E208F">
            <w:pPr>
              <w:jc w:val="center"/>
              <w:rPr>
                <w:rFonts w:ascii="Century Gothic" w:eastAsia="Calibri" w:hAnsi="Century Gothic" w:cs="Times New Roman"/>
                <w:snapToGrid w:val="0"/>
              </w:rPr>
            </w:pPr>
            <w:r>
              <w:rPr>
                <w:noProof/>
                <w:lang w:val="en-PH" w:eastAsia="en-PH"/>
              </w:rPr>
              <w:drawing>
                <wp:anchor distT="0" distB="0" distL="114300" distR="114300" simplePos="0" relativeHeight="251659264" behindDoc="0" locked="0" layoutInCell="1" allowOverlap="1" wp14:anchorId="6A936A0F" wp14:editId="16AD4F3B">
                  <wp:simplePos x="0" y="0"/>
                  <wp:positionH relativeFrom="column">
                    <wp:posOffset>365125</wp:posOffset>
                  </wp:positionH>
                  <wp:positionV relativeFrom="paragraph">
                    <wp:posOffset>76835</wp:posOffset>
                  </wp:positionV>
                  <wp:extent cx="1028700" cy="911860"/>
                  <wp:effectExtent l="0" t="0" r="0" b="2540"/>
                  <wp:wrapNone/>
                  <wp:docPr id="3" name="Picture 3" descr="logo-CvSU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-CvSU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911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55B7942" w14:textId="77777777" w:rsidR="001B0CF4" w:rsidRPr="007E0F6B" w:rsidRDefault="001B0CF4" w:rsidP="001E208F">
            <w:pPr>
              <w:jc w:val="center"/>
            </w:pPr>
            <w:r w:rsidRPr="0059041D">
              <w:rPr>
                <w:rFonts w:ascii="Century Gothic" w:eastAsia="Calibri" w:hAnsi="Century Gothic" w:cs="Times New Roman"/>
                <w:snapToGrid w:val="0"/>
              </w:rPr>
              <w:t>Republic of the Philippines</w:t>
            </w:r>
          </w:p>
          <w:p w14:paraId="7147A6E6" w14:textId="77777777" w:rsidR="001B0CF4" w:rsidRPr="0059041D" w:rsidRDefault="001B0CF4" w:rsidP="001E208F">
            <w:pPr>
              <w:jc w:val="center"/>
              <w:rPr>
                <w:rFonts w:ascii="Bookman Old Style" w:eastAsia="Calibri" w:hAnsi="Bookman Old Style" w:cs="Times New Roman"/>
                <w:b/>
                <w:snapToGrid w:val="0"/>
              </w:rPr>
            </w:pPr>
            <w:r w:rsidRPr="0059041D">
              <w:rPr>
                <w:rFonts w:ascii="Bookman Old Style" w:eastAsia="Calibri" w:hAnsi="Bookman Old Style" w:cs="Times New Roman"/>
                <w:b/>
                <w:sz w:val="28"/>
                <w:szCs w:val="28"/>
              </w:rPr>
              <w:t>CAVITE STATE UNIVERSITY</w:t>
            </w:r>
          </w:p>
          <w:p w14:paraId="64DAC229" w14:textId="77777777" w:rsidR="001B0CF4" w:rsidRPr="0059041D" w:rsidRDefault="001B0CF4" w:rsidP="001E208F">
            <w:pPr>
              <w:jc w:val="center"/>
              <w:rPr>
                <w:rFonts w:ascii="Century Gothic" w:eastAsia="Calibri" w:hAnsi="Century Gothic" w:cs="Times New Roman"/>
                <w:b/>
                <w:snapToGrid w:val="0"/>
              </w:rPr>
            </w:pPr>
            <w:r w:rsidRPr="0059041D">
              <w:rPr>
                <w:rFonts w:ascii="Century Gothic" w:eastAsia="Calibri" w:hAnsi="Century Gothic" w:cs="Times New Roman"/>
                <w:b/>
                <w:snapToGrid w:val="0"/>
              </w:rPr>
              <w:t>Bacoor City Campus</w:t>
            </w:r>
          </w:p>
          <w:p w14:paraId="37577B6F" w14:textId="37FD83AD" w:rsidR="001B0CF4" w:rsidRDefault="001B0CF4" w:rsidP="001E208F">
            <w:pPr>
              <w:jc w:val="center"/>
              <w:rPr>
                <w:rFonts w:ascii="Century Gothic" w:eastAsia="Calibri" w:hAnsi="Century Gothic" w:cs="Times New Roman"/>
                <w:snapToGrid w:val="0"/>
                <w:sz w:val="20"/>
                <w:szCs w:val="20"/>
              </w:rPr>
            </w:pPr>
            <w:r w:rsidRPr="0059041D">
              <w:rPr>
                <w:rFonts w:ascii="Century Gothic" w:eastAsia="Calibri" w:hAnsi="Century Gothic" w:cs="Times New Roman"/>
                <w:snapToGrid w:val="0"/>
                <w:sz w:val="20"/>
                <w:szCs w:val="20"/>
              </w:rPr>
              <w:t>SHIV, Molino VI, City of Bacoor</w:t>
            </w:r>
          </w:p>
          <w:p w14:paraId="298EEECE" w14:textId="77777777" w:rsidR="00A94007" w:rsidRPr="00A36DEC" w:rsidRDefault="00A94007" w:rsidP="001E208F">
            <w:pPr>
              <w:ind w:right="0"/>
              <w:jc w:val="center"/>
              <w:rPr>
                <w:rFonts w:ascii="Arial" w:hAnsi="Arial" w:cs="Arial"/>
                <w:b/>
              </w:rPr>
            </w:pPr>
            <w:r w:rsidRPr="00A36DEC">
              <w:rPr>
                <w:rFonts w:ascii="Arial" w:hAnsi="Arial" w:cs="Arial"/>
                <w:b/>
              </w:rPr>
              <w:t>DEPARTMENT OF COMPUTER STUDIES</w:t>
            </w:r>
          </w:p>
          <w:p w14:paraId="2ED17A6A" w14:textId="71BB98D9" w:rsidR="00860083" w:rsidRPr="00A36DEC" w:rsidRDefault="00954DE7" w:rsidP="001E208F">
            <w:pPr>
              <w:ind w:righ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ITEC 106</w:t>
            </w:r>
            <w:r w:rsidR="003F14CF">
              <w:rPr>
                <w:rFonts w:ascii="Arial" w:hAnsi="Arial" w:cs="Arial"/>
                <w:b/>
              </w:rPr>
              <w:t xml:space="preserve">: </w:t>
            </w:r>
            <w:r>
              <w:rPr>
                <w:rFonts w:ascii="Arial" w:hAnsi="Arial" w:cs="Arial"/>
                <w:b/>
              </w:rPr>
              <w:t>IT Elective 2 (Web Systems and Technologies 2)</w:t>
            </w:r>
          </w:p>
          <w:p w14:paraId="35520B93" w14:textId="77777777" w:rsidR="00860083" w:rsidRPr="00A36DEC" w:rsidRDefault="00860083" w:rsidP="001E208F">
            <w:pPr>
              <w:ind w:right="0"/>
              <w:jc w:val="center"/>
              <w:rPr>
                <w:rFonts w:ascii="Arial" w:hAnsi="Arial" w:cs="Arial"/>
                <w:b/>
              </w:rPr>
            </w:pPr>
            <w:r w:rsidRPr="00A36DEC">
              <w:rPr>
                <w:rFonts w:ascii="Arial" w:hAnsi="Arial" w:cs="Arial"/>
                <w:b/>
              </w:rPr>
              <w:t>Activity Sheet</w:t>
            </w:r>
          </w:p>
          <w:p w14:paraId="04A84E8D" w14:textId="77777777" w:rsidR="00F34EAE" w:rsidRDefault="00954DE7" w:rsidP="00584C9C">
            <w:pPr>
              <w:ind w:righ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  <w:r w:rsidRPr="00954DE7">
              <w:rPr>
                <w:rFonts w:ascii="Arial" w:hAnsi="Arial" w:cs="Arial"/>
                <w:b/>
                <w:vertAlign w:val="superscript"/>
              </w:rPr>
              <w:t>nd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A94007" w:rsidRPr="00A36DEC">
              <w:rPr>
                <w:rFonts w:ascii="Arial" w:hAnsi="Arial" w:cs="Arial"/>
                <w:b/>
              </w:rPr>
              <w:t>Semester, A.Y. 202</w:t>
            </w:r>
            <w:r w:rsidR="00A94007">
              <w:rPr>
                <w:rFonts w:ascii="Arial" w:hAnsi="Arial" w:cs="Arial"/>
                <w:b/>
              </w:rPr>
              <w:t>1</w:t>
            </w:r>
            <w:r w:rsidR="00A94007" w:rsidRPr="00A36DEC">
              <w:rPr>
                <w:rFonts w:ascii="Arial" w:hAnsi="Arial" w:cs="Arial"/>
                <w:b/>
              </w:rPr>
              <w:t>-202</w:t>
            </w:r>
            <w:r w:rsidR="00A94007">
              <w:rPr>
                <w:rFonts w:ascii="Arial" w:hAnsi="Arial" w:cs="Arial"/>
                <w:b/>
              </w:rPr>
              <w:t>2</w:t>
            </w:r>
          </w:p>
          <w:p w14:paraId="4ADDB92D" w14:textId="246DF024" w:rsidR="00584C9C" w:rsidRPr="00584C9C" w:rsidRDefault="00584C9C" w:rsidP="00584C9C">
            <w:pPr>
              <w:ind w:right="0"/>
              <w:jc w:val="center"/>
              <w:rPr>
                <w:rFonts w:ascii="Arial" w:hAnsi="Arial" w:cs="Arial"/>
                <w:b/>
              </w:rPr>
            </w:pPr>
          </w:p>
        </w:tc>
      </w:tr>
      <w:tr w:rsidR="00C9629B" w:rsidRPr="00EA58E7" w14:paraId="1962A80C" w14:textId="77777777" w:rsidTr="001E208F">
        <w:trPr>
          <w:gridAfter w:val="1"/>
          <w:wAfter w:w="27" w:type="dxa"/>
          <w:trHeight w:val="368"/>
        </w:trPr>
        <w:tc>
          <w:tcPr>
            <w:tcW w:w="9303" w:type="dxa"/>
            <w:gridSpan w:val="4"/>
            <w:shd w:val="clear" w:color="auto" w:fill="31521B" w:themeFill="accent2" w:themeFillShade="80"/>
            <w:tcMar>
              <w:left w:w="360" w:type="dxa"/>
            </w:tcMar>
          </w:tcPr>
          <w:p w14:paraId="23509230" w14:textId="77777777" w:rsidR="00C9629B" w:rsidRDefault="00C9629B" w:rsidP="001E208F">
            <w:pPr>
              <w:pStyle w:val="Heading1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6504FCFF" w14:textId="78E569B4" w:rsidR="00C9629B" w:rsidRPr="007260FE" w:rsidRDefault="00D723DC" w:rsidP="001E208F">
            <w:pPr>
              <w:pStyle w:val="Heading1"/>
              <w:rPr>
                <w:rFonts w:ascii="Arial" w:hAnsi="Arial" w:cs="Arial"/>
                <w:b/>
                <w:sz w:val="30"/>
                <w:szCs w:val="30"/>
              </w:rPr>
            </w:pPr>
            <w:r>
              <w:rPr>
                <w:rFonts w:ascii="Arial" w:hAnsi="Arial" w:cs="Arial"/>
                <w:b/>
                <w:sz w:val="30"/>
                <w:szCs w:val="30"/>
              </w:rPr>
              <w:t>MIDTERM LABORATORY EXAM</w:t>
            </w:r>
          </w:p>
          <w:p w14:paraId="0B6AC05F" w14:textId="77777777" w:rsidR="00C9629B" w:rsidRPr="00EA58E7" w:rsidRDefault="00C9629B" w:rsidP="001E208F"/>
        </w:tc>
      </w:tr>
      <w:tr w:rsidR="00C9629B" w:rsidRPr="006700AB" w14:paraId="35D9AB1C" w14:textId="77777777" w:rsidTr="001E208F">
        <w:trPr>
          <w:gridAfter w:val="1"/>
          <w:wAfter w:w="27" w:type="dxa"/>
          <w:trHeight w:val="368"/>
        </w:trPr>
        <w:tc>
          <w:tcPr>
            <w:tcW w:w="9303" w:type="dxa"/>
            <w:gridSpan w:val="4"/>
            <w:tcMar>
              <w:left w:w="360" w:type="dxa"/>
            </w:tcMar>
          </w:tcPr>
          <w:p w14:paraId="78D59C4A" w14:textId="77777777" w:rsidR="00C9629B" w:rsidRPr="006700AB" w:rsidRDefault="00C9629B" w:rsidP="001E208F">
            <w:pPr>
              <w:tabs>
                <w:tab w:val="left" w:pos="990"/>
              </w:tabs>
              <w:ind w:left="-360"/>
              <w:rPr>
                <w:noProof/>
              </w:rPr>
            </w:pPr>
            <w:r>
              <w:rPr>
                <w:noProof/>
                <w:lang w:val="en-PH" w:eastAsia="en-PH"/>
              </w:rPr>
              <mc:AlternateContent>
                <mc:Choice Requires="wps">
                  <w:drawing>
                    <wp:inline distT="0" distB="0" distL="0" distR="0" wp14:anchorId="5A06DB21" wp14:editId="5411573B">
                      <wp:extent cx="227812" cy="311173"/>
                      <wp:effectExtent l="0" t="3810" r="0" b="0"/>
                      <wp:docPr id="35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EBDFC3" w14:textId="77777777" w:rsidR="00C9629B" w:rsidRPr="00AF4EA4" w:rsidRDefault="00C9629B" w:rsidP="00C9629B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06DB21" id="Right Triangle 3" o:spid="_x0000_s1026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" adj="-11796480,,5400" path="m2426,347348c2024,270140,402,77580,,372l346895,,2426,347348xe" fillcolor="#729928 [2404]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14EBDFC3" w14:textId="77777777" w:rsidR="00C9629B" w:rsidRPr="00AF4EA4" w:rsidRDefault="00C9629B" w:rsidP="00C9629B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C9629B" w:rsidRPr="00584C9C" w14:paraId="3DC21F95" w14:textId="77777777" w:rsidTr="00C90BBA">
        <w:trPr>
          <w:gridAfter w:val="1"/>
          <w:wAfter w:w="27" w:type="dxa"/>
          <w:trHeight w:val="80"/>
        </w:trPr>
        <w:tc>
          <w:tcPr>
            <w:tcW w:w="9303" w:type="dxa"/>
            <w:gridSpan w:val="4"/>
            <w:tcMar>
              <w:left w:w="360" w:type="dxa"/>
            </w:tcMar>
          </w:tcPr>
          <w:p w14:paraId="063E7A02" w14:textId="218C3DC6" w:rsidR="00C9629B" w:rsidRPr="00C90BBA" w:rsidRDefault="00C16CB0" w:rsidP="001E208F">
            <w:pPr>
              <w:pStyle w:val="Heading2"/>
              <w:rPr>
                <w:sz w:val="22"/>
                <w:szCs w:val="20"/>
              </w:rPr>
            </w:pPr>
            <w:r w:rsidRPr="00C90BBA">
              <w:rPr>
                <w:sz w:val="22"/>
                <w:szCs w:val="20"/>
              </w:rPr>
              <w:t>DIRECTION</w:t>
            </w:r>
          </w:p>
          <w:p w14:paraId="7BDB0552" w14:textId="77777777" w:rsidR="002E2E84" w:rsidRPr="00584C9C" w:rsidRDefault="002E2E84" w:rsidP="001E208F">
            <w:pPr>
              <w:rPr>
                <w:sz w:val="20"/>
                <w:szCs w:val="20"/>
              </w:rPr>
            </w:pPr>
          </w:p>
          <w:p w14:paraId="7FD68AEA" w14:textId="77777777" w:rsidR="001E208F" w:rsidRPr="00EB3EBA" w:rsidRDefault="00D723DC" w:rsidP="001E208F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633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Create a user registration system using PHP</w:t>
            </w:r>
            <w:r w:rsidR="005960C5" w:rsidRPr="00EB3EBA">
              <w:rPr>
                <w:rFonts w:ascii="Arial" w:hAnsi="Arial" w:cs="Arial"/>
                <w:sz w:val="20"/>
                <w:szCs w:val="21"/>
              </w:rPr>
              <w:t xml:space="preserve"> that saves and retrieves the data in </w:t>
            </w:r>
            <w:r w:rsidRPr="00EB3EBA">
              <w:rPr>
                <w:rFonts w:ascii="Arial" w:hAnsi="Arial" w:cs="Arial"/>
                <w:sz w:val="20"/>
                <w:szCs w:val="21"/>
              </w:rPr>
              <w:t xml:space="preserve">the </w:t>
            </w:r>
            <w:r w:rsidR="005960C5" w:rsidRPr="00EB3EBA">
              <w:rPr>
                <w:rFonts w:ascii="Arial" w:hAnsi="Arial" w:cs="Arial"/>
                <w:sz w:val="20"/>
                <w:szCs w:val="21"/>
              </w:rPr>
              <w:t>database.</w:t>
            </w:r>
            <w:r w:rsidRPr="00EB3EBA">
              <w:rPr>
                <w:rFonts w:ascii="Arial" w:hAnsi="Arial" w:cs="Arial"/>
                <w:sz w:val="20"/>
                <w:szCs w:val="21"/>
              </w:rPr>
              <w:t xml:space="preserve"> Your program should include the following:</w:t>
            </w:r>
          </w:p>
          <w:p w14:paraId="0F70EA5C" w14:textId="649C3E4C" w:rsidR="001E208F" w:rsidRPr="00EB3EBA" w:rsidRDefault="00D723DC" w:rsidP="001E208F">
            <w:pPr>
              <w:pStyle w:val="ListParagraph"/>
              <w:spacing w:line="276" w:lineRule="auto"/>
              <w:ind w:left="633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 xml:space="preserve">Login form: </w:t>
            </w:r>
          </w:p>
          <w:p w14:paraId="392C2756" w14:textId="77777777" w:rsidR="001E208F" w:rsidRPr="00EB3EBA" w:rsidRDefault="00D723DC" w:rsidP="001E208F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1473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Username and Pas</w:t>
            </w:r>
            <w:r w:rsidR="001E208F" w:rsidRPr="00EB3EBA">
              <w:rPr>
                <w:rFonts w:ascii="Arial" w:hAnsi="Arial" w:cs="Arial"/>
                <w:sz w:val="20"/>
                <w:szCs w:val="21"/>
              </w:rPr>
              <w:t>sword</w:t>
            </w:r>
            <w:r w:rsidR="0045798B" w:rsidRPr="00EB3EBA">
              <w:rPr>
                <w:rFonts w:ascii="Arial" w:hAnsi="Arial" w:cs="Arial"/>
                <w:sz w:val="20"/>
                <w:szCs w:val="21"/>
              </w:rPr>
              <w:t xml:space="preserve"> </w:t>
            </w:r>
          </w:p>
          <w:p w14:paraId="4E821671" w14:textId="03751027" w:rsidR="001E208F" w:rsidRPr="00EB3EBA" w:rsidRDefault="001E208F" w:rsidP="001E208F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1473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Include error message</w:t>
            </w:r>
            <w:r w:rsidR="0045798B" w:rsidRPr="00EB3EBA">
              <w:rPr>
                <w:rFonts w:ascii="Arial" w:hAnsi="Arial" w:cs="Arial"/>
                <w:sz w:val="20"/>
                <w:szCs w:val="21"/>
              </w:rPr>
              <w:t xml:space="preserve"> “Incorrect Username or password”</w:t>
            </w:r>
            <w:r w:rsidRPr="00EB3EBA">
              <w:rPr>
                <w:rFonts w:ascii="Arial" w:hAnsi="Arial" w:cs="Arial"/>
                <w:sz w:val="20"/>
                <w:szCs w:val="21"/>
              </w:rPr>
              <w:t xml:space="preserve">. </w:t>
            </w:r>
          </w:p>
          <w:p w14:paraId="7BF1C964" w14:textId="7A6059F0" w:rsidR="001E208F" w:rsidRPr="00EB3EBA" w:rsidRDefault="001E208F" w:rsidP="001E208F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1473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If fields are empty vice-versa, include</w:t>
            </w:r>
            <w:r w:rsidR="0045798B" w:rsidRPr="00EB3EBA">
              <w:rPr>
                <w:rFonts w:ascii="Arial" w:hAnsi="Arial" w:cs="Arial"/>
                <w:sz w:val="20"/>
                <w:szCs w:val="21"/>
              </w:rPr>
              <w:t xml:space="preserve"> “Enter your username”</w:t>
            </w:r>
            <w:r w:rsidRPr="00EB3EBA">
              <w:rPr>
                <w:rFonts w:ascii="Arial" w:hAnsi="Arial" w:cs="Arial"/>
                <w:sz w:val="20"/>
                <w:szCs w:val="21"/>
              </w:rPr>
              <w:t xml:space="preserve"> or</w:t>
            </w:r>
            <w:r w:rsidR="0045798B" w:rsidRPr="00EB3EBA">
              <w:rPr>
                <w:rFonts w:ascii="Arial" w:hAnsi="Arial" w:cs="Arial"/>
                <w:sz w:val="20"/>
                <w:szCs w:val="21"/>
              </w:rPr>
              <w:t xml:space="preserve"> “Enter your password”. </w:t>
            </w:r>
          </w:p>
          <w:p w14:paraId="5F251202" w14:textId="77777777" w:rsidR="00EB3EBA" w:rsidRPr="00EB3EBA" w:rsidRDefault="0045798B" w:rsidP="001E208F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1473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 xml:space="preserve">If login successful, include </w:t>
            </w:r>
            <w:r w:rsidR="001E208F" w:rsidRPr="00EB3EBA">
              <w:rPr>
                <w:rFonts w:ascii="Arial" w:hAnsi="Arial" w:cs="Arial"/>
                <w:sz w:val="20"/>
                <w:szCs w:val="21"/>
              </w:rPr>
              <w:t>a message</w:t>
            </w:r>
            <w:r w:rsidRPr="00EB3EBA">
              <w:rPr>
                <w:rFonts w:ascii="Arial" w:hAnsi="Arial" w:cs="Arial"/>
                <w:sz w:val="20"/>
                <w:szCs w:val="21"/>
              </w:rPr>
              <w:t xml:space="preserve"> “Welcome”</w:t>
            </w:r>
            <w:r w:rsidR="001E208F" w:rsidRPr="00EB3EBA">
              <w:rPr>
                <w:rFonts w:ascii="Arial" w:hAnsi="Arial" w:cs="Arial"/>
                <w:sz w:val="20"/>
                <w:szCs w:val="21"/>
              </w:rPr>
              <w:t xml:space="preserve"> and prompt to another webpage with a message “Hello Sir Good Morning”</w:t>
            </w:r>
            <w:r w:rsidR="00584C9C" w:rsidRPr="00EB3EBA">
              <w:rPr>
                <w:rFonts w:ascii="Arial" w:hAnsi="Arial" w:cs="Arial"/>
                <w:sz w:val="20"/>
                <w:szCs w:val="21"/>
              </w:rPr>
              <w:t xml:space="preserve"> and provide a</w:t>
            </w:r>
            <w:r w:rsidR="00EB3EBA" w:rsidRPr="00EB3EBA">
              <w:rPr>
                <w:rFonts w:ascii="Arial" w:hAnsi="Arial" w:cs="Arial"/>
                <w:sz w:val="20"/>
                <w:szCs w:val="21"/>
              </w:rPr>
              <w:t xml:space="preserve"> change password and</w:t>
            </w:r>
            <w:r w:rsidR="00584C9C" w:rsidRPr="00EB3EBA">
              <w:rPr>
                <w:rFonts w:ascii="Arial" w:hAnsi="Arial" w:cs="Arial"/>
                <w:sz w:val="20"/>
                <w:szCs w:val="21"/>
              </w:rPr>
              <w:t xml:space="preserve"> logout button</w:t>
            </w:r>
            <w:r w:rsidR="00EB3EBA" w:rsidRPr="00EB3EBA">
              <w:rPr>
                <w:rFonts w:ascii="Arial" w:hAnsi="Arial" w:cs="Arial"/>
                <w:sz w:val="20"/>
                <w:szCs w:val="21"/>
              </w:rPr>
              <w:t xml:space="preserve"> under the message.</w:t>
            </w:r>
            <w:r w:rsidR="00584C9C" w:rsidRPr="00EB3EBA">
              <w:rPr>
                <w:rFonts w:ascii="Arial" w:hAnsi="Arial" w:cs="Arial"/>
                <w:sz w:val="20"/>
                <w:szCs w:val="21"/>
              </w:rPr>
              <w:t xml:space="preserve"> </w:t>
            </w:r>
          </w:p>
          <w:p w14:paraId="31BA23AD" w14:textId="7771C3DF" w:rsidR="001E208F" w:rsidRPr="00EB3EBA" w:rsidRDefault="00EB3EBA" w:rsidP="001E208F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1473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In the logout button, when clicked, include</w:t>
            </w:r>
            <w:r w:rsidR="00584C9C" w:rsidRPr="00EB3EBA">
              <w:rPr>
                <w:rFonts w:ascii="Arial" w:hAnsi="Arial" w:cs="Arial"/>
                <w:sz w:val="20"/>
                <w:szCs w:val="21"/>
              </w:rPr>
              <w:t xml:space="preserve"> a message “Are you sure you want to log-out?” with options “Yes/No” if yes, it should go back to the login form.</w:t>
            </w:r>
          </w:p>
          <w:p w14:paraId="620431C7" w14:textId="275C0171" w:rsidR="001E208F" w:rsidRPr="00EB3EBA" w:rsidRDefault="0045798B" w:rsidP="001E208F">
            <w:pPr>
              <w:pStyle w:val="ListParagraph"/>
              <w:spacing w:line="276" w:lineRule="auto"/>
              <w:ind w:left="623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 xml:space="preserve">Signup form: </w:t>
            </w:r>
          </w:p>
          <w:p w14:paraId="45490D31" w14:textId="105D0485" w:rsidR="001E208F" w:rsidRPr="00EB3EBA" w:rsidRDefault="0045798B" w:rsidP="001E208F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1473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Incl</w:t>
            </w:r>
            <w:r w:rsidR="001E208F" w:rsidRPr="00EB3EBA">
              <w:rPr>
                <w:rFonts w:ascii="Arial" w:hAnsi="Arial" w:cs="Arial"/>
                <w:sz w:val="20"/>
                <w:szCs w:val="21"/>
              </w:rPr>
              <w:t xml:space="preserve">ude Name, User Name, Password, </w:t>
            </w:r>
            <w:r w:rsidR="00C90BBA" w:rsidRPr="00EB3EBA">
              <w:rPr>
                <w:rFonts w:ascii="Arial" w:hAnsi="Arial" w:cs="Arial"/>
                <w:sz w:val="20"/>
                <w:szCs w:val="21"/>
              </w:rPr>
              <w:t>and Re</w:t>
            </w:r>
            <w:r w:rsidRPr="00EB3EBA">
              <w:rPr>
                <w:rFonts w:ascii="Arial" w:hAnsi="Arial" w:cs="Arial"/>
                <w:sz w:val="20"/>
                <w:szCs w:val="21"/>
              </w:rPr>
              <w:t xml:space="preserve">-Password. </w:t>
            </w:r>
          </w:p>
          <w:p w14:paraId="76038649" w14:textId="7F88EB0F" w:rsidR="001E208F" w:rsidRPr="00EB3EBA" w:rsidRDefault="00584C9C" w:rsidP="001E208F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1473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If fields are empty vice-versa, i</w:t>
            </w:r>
            <w:r w:rsidR="0045798B" w:rsidRPr="00EB3EBA">
              <w:rPr>
                <w:rFonts w:ascii="Arial" w:hAnsi="Arial" w:cs="Arial"/>
                <w:sz w:val="20"/>
                <w:szCs w:val="21"/>
              </w:rPr>
              <w:t xml:space="preserve">nclude </w:t>
            </w:r>
            <w:r w:rsidRPr="00EB3EBA">
              <w:rPr>
                <w:rFonts w:ascii="Arial" w:hAnsi="Arial" w:cs="Arial"/>
                <w:sz w:val="20"/>
                <w:szCs w:val="21"/>
              </w:rPr>
              <w:t>error message</w:t>
            </w:r>
            <w:r w:rsidR="0045798B" w:rsidRPr="00EB3EBA">
              <w:rPr>
                <w:rFonts w:ascii="Arial" w:hAnsi="Arial" w:cs="Arial"/>
                <w:sz w:val="20"/>
                <w:szCs w:val="21"/>
              </w:rPr>
              <w:t xml:space="preserve"> “Password required”, “Username required”</w:t>
            </w:r>
          </w:p>
          <w:p w14:paraId="3002DF5D" w14:textId="77777777" w:rsidR="001E208F" w:rsidRPr="00EB3EBA" w:rsidRDefault="001E208F" w:rsidP="001E208F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1473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 xml:space="preserve">If username is already taken, include error message: “The username is taken try another”. </w:t>
            </w:r>
          </w:p>
          <w:p w14:paraId="3176BC92" w14:textId="3CD2A01C" w:rsidR="001E208F" w:rsidRPr="00EB3EBA" w:rsidRDefault="001E208F" w:rsidP="00584C9C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1473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If signup successful, include a message “Your account has been created successfully”</w:t>
            </w:r>
          </w:p>
          <w:p w14:paraId="775539A5" w14:textId="72508BEE" w:rsidR="00584C9C" w:rsidRPr="00EB3EBA" w:rsidRDefault="00584C9C" w:rsidP="00584C9C">
            <w:pPr>
              <w:pStyle w:val="ListParagraph"/>
              <w:spacing w:line="276" w:lineRule="auto"/>
              <w:ind w:left="628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Change Password form:</w:t>
            </w:r>
          </w:p>
          <w:p w14:paraId="17150CAB" w14:textId="6CCFBF64" w:rsidR="00584C9C" w:rsidRPr="00EB3EBA" w:rsidRDefault="00584C9C" w:rsidP="00584C9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1478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 xml:space="preserve">Include Old Password, New Password, </w:t>
            </w:r>
            <w:r w:rsidR="00C90BBA" w:rsidRPr="00EB3EBA">
              <w:rPr>
                <w:rFonts w:ascii="Arial" w:hAnsi="Arial" w:cs="Arial"/>
                <w:sz w:val="20"/>
                <w:szCs w:val="21"/>
              </w:rPr>
              <w:t>Confirm New</w:t>
            </w:r>
            <w:r w:rsidRPr="00EB3EBA">
              <w:rPr>
                <w:rFonts w:ascii="Arial" w:hAnsi="Arial" w:cs="Arial"/>
                <w:sz w:val="20"/>
                <w:szCs w:val="21"/>
              </w:rPr>
              <w:t xml:space="preserve"> Password.</w:t>
            </w:r>
          </w:p>
          <w:p w14:paraId="3D686B7E" w14:textId="05344FB3" w:rsidR="00584C9C" w:rsidRPr="00EB3EBA" w:rsidRDefault="00584C9C" w:rsidP="00584C9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1478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Include buttons “Confirm” and “Cancel”</w:t>
            </w:r>
          </w:p>
          <w:p w14:paraId="42E24711" w14:textId="34EAE948" w:rsidR="00584C9C" w:rsidRPr="00EB3EBA" w:rsidRDefault="00584C9C" w:rsidP="00584C9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1478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Include error messages “Unmatched fields”, “Old Passwor</w:t>
            </w:r>
            <w:r w:rsidR="00EB3EBA" w:rsidRPr="00EB3EBA">
              <w:rPr>
                <w:rFonts w:ascii="Arial" w:hAnsi="Arial" w:cs="Arial"/>
                <w:sz w:val="20"/>
                <w:szCs w:val="21"/>
              </w:rPr>
              <w:t>d Incorrect”</w:t>
            </w:r>
          </w:p>
          <w:p w14:paraId="0BE2B8EA" w14:textId="17889EE0" w:rsidR="00584C9C" w:rsidRPr="00EB3EBA" w:rsidRDefault="00584C9C" w:rsidP="00584C9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1478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Include message “You have successfully changed your password” it should go back to the login form.</w:t>
            </w:r>
          </w:p>
          <w:p w14:paraId="309F4629" w14:textId="695368C3" w:rsidR="00C90BBA" w:rsidRPr="00EB3EBA" w:rsidRDefault="00C90BBA" w:rsidP="001E208F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633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Provide a screenshot and source code of your work.</w:t>
            </w:r>
          </w:p>
          <w:p w14:paraId="3FE6E0D3" w14:textId="15613360" w:rsidR="00C90BBA" w:rsidRPr="00EB3EBA" w:rsidRDefault="00C90BBA" w:rsidP="001E208F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633"/>
              <w:jc w:val="both"/>
              <w:rPr>
                <w:rFonts w:ascii="Arial" w:hAnsi="Arial" w:cs="Arial"/>
                <w:sz w:val="20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Present a video recording of your program to check its functionality.</w:t>
            </w:r>
          </w:p>
          <w:p w14:paraId="36820134" w14:textId="37A99B38" w:rsidR="005960C5" w:rsidRPr="00C90BBA" w:rsidRDefault="005960C5" w:rsidP="001E208F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633"/>
              <w:jc w:val="both"/>
              <w:rPr>
                <w:rFonts w:ascii="Arial" w:hAnsi="Arial" w:cs="Arial"/>
                <w:sz w:val="21"/>
                <w:szCs w:val="21"/>
              </w:rPr>
            </w:pPr>
            <w:r w:rsidRPr="00EB3EBA">
              <w:rPr>
                <w:rFonts w:ascii="Arial" w:hAnsi="Arial" w:cs="Arial"/>
                <w:sz w:val="20"/>
                <w:szCs w:val="21"/>
              </w:rPr>
              <w:t>Design the interface in HTML and CSS.</w:t>
            </w:r>
          </w:p>
          <w:p w14:paraId="3587C176" w14:textId="77777777" w:rsidR="00C9629B" w:rsidRPr="00C90BBA" w:rsidRDefault="00C9629B" w:rsidP="001E208F">
            <w:pPr>
              <w:pStyle w:val="ProfileText"/>
              <w:pBdr>
                <w:bottom w:val="single" w:sz="8" w:space="1" w:color="99CB38" w:themeColor="accent1"/>
              </w:pBdr>
              <w:jc w:val="both"/>
              <w:rPr>
                <w:rFonts w:ascii="Arial" w:hAnsi="Arial" w:cs="Arial"/>
                <w:sz w:val="18"/>
                <w:szCs w:val="20"/>
              </w:rPr>
            </w:pPr>
          </w:p>
          <w:p w14:paraId="4E895E6F" w14:textId="561C9340" w:rsidR="00C9629B" w:rsidRPr="00C90BBA" w:rsidRDefault="001E208F" w:rsidP="00C90BBA">
            <w:pPr>
              <w:tabs>
                <w:tab w:val="left" w:pos="2085"/>
              </w:tabs>
              <w:spacing w:after="160" w:line="259" w:lineRule="auto"/>
              <w:ind w:right="0"/>
              <w:rPr>
                <w:b/>
                <w:noProof/>
                <w:sz w:val="20"/>
                <w:szCs w:val="20"/>
                <w:lang w:val="en-PH" w:eastAsia="en-PH"/>
              </w:rPr>
            </w:pPr>
            <w:r w:rsidRPr="00584C9C">
              <w:rPr>
                <w:b/>
                <w:noProof/>
                <w:sz w:val="20"/>
                <w:szCs w:val="20"/>
                <w:lang w:val="en-PH" w:eastAsia="en-PH"/>
              </w:rPr>
              <w:lastRenderedPageBreak/>
              <w:tab/>
            </w:r>
          </w:p>
        </w:tc>
      </w:tr>
      <w:tr w:rsidR="00A92D49" w:rsidRPr="00584C9C" w14:paraId="469F7F2B" w14:textId="77777777" w:rsidTr="001E208F">
        <w:trPr>
          <w:gridBefore w:val="1"/>
          <w:gridAfter w:val="1"/>
          <w:wBefore w:w="11" w:type="dxa"/>
          <w:wAfter w:w="27" w:type="dxa"/>
          <w:trHeight w:val="368"/>
        </w:trPr>
        <w:tc>
          <w:tcPr>
            <w:tcW w:w="9292" w:type="dxa"/>
            <w:gridSpan w:val="3"/>
            <w:shd w:val="clear" w:color="auto" w:fill="31521B" w:themeFill="accent2" w:themeFillShade="80"/>
            <w:tcMar>
              <w:left w:w="360" w:type="dxa"/>
            </w:tcMar>
          </w:tcPr>
          <w:p w14:paraId="339F7681" w14:textId="3FE8CE34" w:rsidR="00A92D49" w:rsidRPr="00584C9C" w:rsidRDefault="00A92D49" w:rsidP="001E208F">
            <w:pPr>
              <w:pStyle w:val="Heading1"/>
              <w:rPr>
                <w:rFonts w:ascii="Arial" w:hAnsi="Arial" w:cs="Arial"/>
                <w:b/>
                <w:sz w:val="20"/>
                <w:szCs w:val="20"/>
              </w:rPr>
            </w:pPr>
            <w:bookmarkStart w:id="0" w:name="_Hlk86063149"/>
          </w:p>
          <w:p w14:paraId="07920690" w14:textId="62DAC623" w:rsidR="00A92D49" w:rsidRPr="00C90BBA" w:rsidRDefault="00954DE7" w:rsidP="001E208F">
            <w:pPr>
              <w:pStyle w:val="Heading1"/>
              <w:rPr>
                <w:rFonts w:ascii="Arial" w:hAnsi="Arial" w:cs="Arial"/>
                <w:b/>
                <w:sz w:val="32"/>
                <w:szCs w:val="20"/>
              </w:rPr>
            </w:pPr>
            <w:r w:rsidRPr="00C90BBA">
              <w:rPr>
                <w:rFonts w:ascii="Arial" w:hAnsi="Arial" w:cs="Arial"/>
                <w:b/>
                <w:sz w:val="32"/>
                <w:szCs w:val="20"/>
              </w:rPr>
              <w:t>rubrics for grading</w:t>
            </w:r>
            <w:r w:rsidR="003F14CF" w:rsidRPr="00C90BBA">
              <w:rPr>
                <w:rFonts w:ascii="Arial" w:hAnsi="Arial" w:cs="Arial"/>
                <w:b/>
                <w:sz w:val="32"/>
                <w:szCs w:val="20"/>
              </w:rPr>
              <w:t>:</w:t>
            </w:r>
          </w:p>
          <w:p w14:paraId="081271AC" w14:textId="77777777" w:rsidR="00A92D49" w:rsidRPr="00584C9C" w:rsidRDefault="00A92D49" w:rsidP="001E208F">
            <w:pPr>
              <w:rPr>
                <w:sz w:val="20"/>
                <w:szCs w:val="20"/>
              </w:rPr>
            </w:pPr>
          </w:p>
        </w:tc>
      </w:tr>
      <w:tr w:rsidR="00A92D49" w:rsidRPr="00584C9C" w14:paraId="42A81D65" w14:textId="77777777" w:rsidTr="001E208F">
        <w:trPr>
          <w:gridBefore w:val="1"/>
          <w:gridAfter w:val="1"/>
          <w:wBefore w:w="11" w:type="dxa"/>
          <w:wAfter w:w="27" w:type="dxa"/>
          <w:trHeight w:val="368"/>
        </w:trPr>
        <w:tc>
          <w:tcPr>
            <w:tcW w:w="9292" w:type="dxa"/>
            <w:gridSpan w:val="3"/>
            <w:tcMar>
              <w:left w:w="360" w:type="dxa"/>
            </w:tcMar>
          </w:tcPr>
          <w:p w14:paraId="6FDE6A7C" w14:textId="1814F134" w:rsidR="00A92D49" w:rsidRPr="00584C9C" w:rsidRDefault="00A92D49" w:rsidP="001E208F">
            <w:pPr>
              <w:tabs>
                <w:tab w:val="left" w:pos="990"/>
              </w:tabs>
              <w:ind w:left="-360"/>
              <w:rPr>
                <w:noProof/>
                <w:sz w:val="20"/>
                <w:szCs w:val="20"/>
              </w:rPr>
            </w:pPr>
            <w:r w:rsidRPr="00584C9C">
              <w:rPr>
                <w:noProof/>
                <w:sz w:val="20"/>
                <w:szCs w:val="20"/>
                <w:lang w:val="en-PH" w:eastAsia="en-PH"/>
              </w:rPr>
              <mc:AlternateContent>
                <mc:Choice Requires="wps">
                  <w:drawing>
                    <wp:inline distT="0" distB="0" distL="0" distR="0" wp14:anchorId="6964C29C" wp14:editId="2914ED08">
                      <wp:extent cx="227812" cy="311173"/>
                      <wp:effectExtent l="0" t="3810" r="0" b="0"/>
                      <wp:docPr id="7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3B28F7" w14:textId="77777777" w:rsidR="00A92D49" w:rsidRPr="00AF4EA4" w:rsidRDefault="00A92D49" w:rsidP="00A92D49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964C29C" id="_x0000_s1027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" adj="-11796480,,5400" path="m2426,347348c2024,270140,402,77580,,372l346895,,2426,347348xe" fillcolor="#729928 [2404]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773B28F7" w14:textId="77777777" w:rsidR="00A92D49" w:rsidRPr="00AF4EA4" w:rsidRDefault="00A92D49" w:rsidP="00A92D49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bookmarkEnd w:id="0"/>
      <w:tr w:rsidR="00954DE7" w:rsidRPr="00584C9C" w14:paraId="2C58CB3F" w14:textId="77777777" w:rsidTr="001E208F">
        <w:tblPrEx>
          <w:tblBorders>
            <w:top w:val="single" w:sz="4" w:space="0" w:color="BEE1A8"/>
            <w:left w:val="single" w:sz="4" w:space="0" w:color="BEE1A8"/>
            <w:bottom w:val="single" w:sz="4" w:space="0" w:color="BEE1A8"/>
            <w:right w:val="single" w:sz="4" w:space="0" w:color="BEE1A8"/>
            <w:insideH w:val="single" w:sz="4" w:space="0" w:color="BEE1A8"/>
            <w:insideV w:val="single" w:sz="4" w:space="0" w:color="BEE1A8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gridBefore w:val="2"/>
          <w:wBefore w:w="518" w:type="dxa"/>
          <w:trHeight w:val="431"/>
        </w:trPr>
        <w:tc>
          <w:tcPr>
            <w:tcW w:w="2176" w:type="dxa"/>
            <w:tcBorders>
              <w:top w:val="single" w:sz="4" w:space="0" w:color="BEE1A8"/>
              <w:left w:val="single" w:sz="4" w:space="0" w:color="BEE1A8"/>
              <w:bottom w:val="single" w:sz="12" w:space="0" w:color="9FD27B"/>
              <w:right w:val="single" w:sz="4" w:space="0" w:color="BEE1A8"/>
            </w:tcBorders>
            <w:hideMark/>
          </w:tcPr>
          <w:p w14:paraId="6AD2CE8B" w14:textId="77777777" w:rsidR="00954DE7" w:rsidRPr="00584C9C" w:rsidRDefault="00954DE7" w:rsidP="001E208F">
            <w:pPr>
              <w:widowControl w:val="0"/>
              <w:autoSpaceDE w:val="0"/>
              <w:autoSpaceDN w:val="0"/>
              <w:spacing w:before="58"/>
              <w:ind w:left="107" w:right="0"/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  <w:t>Category</w:t>
            </w:r>
          </w:p>
        </w:tc>
        <w:tc>
          <w:tcPr>
            <w:tcW w:w="6636" w:type="dxa"/>
            <w:gridSpan w:val="2"/>
            <w:tcBorders>
              <w:top w:val="single" w:sz="4" w:space="0" w:color="BEE1A8"/>
              <w:left w:val="single" w:sz="4" w:space="0" w:color="BEE1A8"/>
              <w:bottom w:val="single" w:sz="12" w:space="0" w:color="9FD27B"/>
              <w:right w:val="single" w:sz="4" w:space="0" w:color="BEE1A8"/>
            </w:tcBorders>
            <w:hideMark/>
          </w:tcPr>
          <w:p w14:paraId="344A9592" w14:textId="254E1D7A" w:rsidR="00954DE7" w:rsidRPr="00584C9C" w:rsidRDefault="00954DE7" w:rsidP="001E208F">
            <w:pPr>
              <w:widowControl w:val="0"/>
              <w:autoSpaceDE w:val="0"/>
              <w:autoSpaceDN w:val="0"/>
              <w:spacing w:before="58"/>
              <w:ind w:left="108" w:right="0"/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  <w:t>Description</w:t>
            </w:r>
          </w:p>
        </w:tc>
      </w:tr>
      <w:tr w:rsidR="00954DE7" w:rsidRPr="00584C9C" w14:paraId="7858BB13" w14:textId="77777777" w:rsidTr="001E208F">
        <w:tblPrEx>
          <w:tblBorders>
            <w:top w:val="single" w:sz="4" w:space="0" w:color="BEE1A8"/>
            <w:left w:val="single" w:sz="4" w:space="0" w:color="BEE1A8"/>
            <w:bottom w:val="single" w:sz="4" w:space="0" w:color="BEE1A8"/>
            <w:right w:val="single" w:sz="4" w:space="0" w:color="BEE1A8"/>
            <w:insideH w:val="single" w:sz="4" w:space="0" w:color="BEE1A8"/>
            <w:insideV w:val="single" w:sz="4" w:space="0" w:color="BEE1A8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gridBefore w:val="2"/>
          <w:wBefore w:w="518" w:type="dxa"/>
          <w:trHeight w:val="872"/>
        </w:trPr>
        <w:tc>
          <w:tcPr>
            <w:tcW w:w="2176" w:type="dxa"/>
            <w:tcBorders>
              <w:top w:val="single" w:sz="12" w:space="0" w:color="9FD27B"/>
              <w:left w:val="single" w:sz="4" w:space="0" w:color="BEE1A8"/>
              <w:bottom w:val="single" w:sz="4" w:space="0" w:color="BEE1A8"/>
              <w:right w:val="single" w:sz="4" w:space="0" w:color="BEE1A8"/>
            </w:tcBorders>
            <w:hideMark/>
          </w:tcPr>
          <w:p w14:paraId="6579F51E" w14:textId="77777777" w:rsidR="00954DE7" w:rsidRPr="00584C9C" w:rsidRDefault="00954DE7" w:rsidP="001E208F">
            <w:pPr>
              <w:widowControl w:val="0"/>
              <w:autoSpaceDE w:val="0"/>
              <w:autoSpaceDN w:val="0"/>
              <w:spacing w:line="252" w:lineRule="exact"/>
              <w:ind w:left="107" w:right="0"/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  <w:t>Program</w:t>
            </w:r>
          </w:p>
          <w:p w14:paraId="12BD79CF" w14:textId="77777777" w:rsidR="00954DE7" w:rsidRPr="00584C9C" w:rsidRDefault="00954DE7" w:rsidP="001E208F">
            <w:pPr>
              <w:widowControl w:val="0"/>
              <w:autoSpaceDE w:val="0"/>
              <w:autoSpaceDN w:val="0"/>
              <w:spacing w:before="2" w:line="290" w:lineRule="atLeast"/>
              <w:ind w:left="107" w:right="997"/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  <w:t>Execution (25pts)</w:t>
            </w:r>
          </w:p>
        </w:tc>
        <w:tc>
          <w:tcPr>
            <w:tcW w:w="6636" w:type="dxa"/>
            <w:gridSpan w:val="2"/>
            <w:tcBorders>
              <w:top w:val="single" w:sz="12" w:space="0" w:color="9FD27B"/>
              <w:left w:val="single" w:sz="4" w:space="0" w:color="BEE1A8"/>
              <w:bottom w:val="single" w:sz="4" w:space="0" w:color="BEE1A8"/>
              <w:right w:val="single" w:sz="4" w:space="0" w:color="BEE1A8"/>
            </w:tcBorders>
          </w:tcPr>
          <w:p w14:paraId="09F6C1FC" w14:textId="53DA6A3E" w:rsidR="00954DE7" w:rsidRPr="00584C9C" w:rsidRDefault="00954DE7" w:rsidP="001E208F">
            <w:pPr>
              <w:widowControl w:val="0"/>
              <w:autoSpaceDE w:val="0"/>
              <w:autoSpaceDN w:val="0"/>
              <w:spacing w:before="4"/>
              <w:ind w:right="0"/>
              <w:rPr>
                <w:rFonts w:ascii="Arial" w:eastAsia="Arial" w:hAnsi="Arial" w:cs="Arial"/>
                <w:sz w:val="20"/>
                <w:szCs w:val="20"/>
                <w:lang w:eastAsia="en-US"/>
              </w:rPr>
            </w:pPr>
          </w:p>
          <w:p w14:paraId="5A7C9479" w14:textId="00BE0A90" w:rsidR="00954DE7" w:rsidRPr="00584C9C" w:rsidRDefault="00954DE7" w:rsidP="001E208F">
            <w:pPr>
              <w:widowControl w:val="0"/>
              <w:autoSpaceDE w:val="0"/>
              <w:autoSpaceDN w:val="0"/>
              <w:ind w:left="108" w:right="0"/>
              <w:rPr>
                <w:rFonts w:ascii="Arial" w:eastAsia="Arial" w:hAnsi="Arial" w:cs="Arial"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sz w:val="20"/>
                <w:szCs w:val="20"/>
                <w:lang w:eastAsia="en-US"/>
              </w:rPr>
              <w:t>Program executes correctly with no syntax or runtime errors.</w:t>
            </w:r>
          </w:p>
        </w:tc>
      </w:tr>
      <w:tr w:rsidR="00954DE7" w:rsidRPr="00584C9C" w14:paraId="3D6F97DA" w14:textId="77777777" w:rsidTr="001E208F">
        <w:tblPrEx>
          <w:tblBorders>
            <w:top w:val="single" w:sz="4" w:space="0" w:color="BEE1A8"/>
            <w:left w:val="single" w:sz="4" w:space="0" w:color="BEE1A8"/>
            <w:bottom w:val="single" w:sz="4" w:space="0" w:color="BEE1A8"/>
            <w:right w:val="single" w:sz="4" w:space="0" w:color="BEE1A8"/>
            <w:insideH w:val="single" w:sz="4" w:space="0" w:color="BEE1A8"/>
            <w:insideV w:val="single" w:sz="4" w:space="0" w:color="BEE1A8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gridBefore w:val="2"/>
          <w:wBefore w:w="518" w:type="dxa"/>
          <w:trHeight w:val="582"/>
        </w:trPr>
        <w:tc>
          <w:tcPr>
            <w:tcW w:w="2176" w:type="dxa"/>
            <w:tcBorders>
              <w:top w:val="single" w:sz="4" w:space="0" w:color="BEE1A8"/>
              <w:left w:val="single" w:sz="4" w:space="0" w:color="BEE1A8"/>
              <w:bottom w:val="single" w:sz="4" w:space="0" w:color="BEE1A8"/>
              <w:right w:val="single" w:sz="4" w:space="0" w:color="BEE1A8"/>
            </w:tcBorders>
            <w:hideMark/>
          </w:tcPr>
          <w:p w14:paraId="7F0DAEED" w14:textId="77777777" w:rsidR="00954DE7" w:rsidRPr="00584C9C" w:rsidRDefault="00954DE7" w:rsidP="001E208F">
            <w:pPr>
              <w:widowControl w:val="0"/>
              <w:autoSpaceDE w:val="0"/>
              <w:autoSpaceDN w:val="0"/>
              <w:ind w:left="107" w:right="0"/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  <w:t>Correctness</w:t>
            </w:r>
          </w:p>
          <w:p w14:paraId="4AFCB102" w14:textId="77777777" w:rsidR="00954DE7" w:rsidRPr="00584C9C" w:rsidRDefault="00954DE7" w:rsidP="001E208F">
            <w:pPr>
              <w:widowControl w:val="0"/>
              <w:autoSpaceDE w:val="0"/>
              <w:autoSpaceDN w:val="0"/>
              <w:spacing w:before="37"/>
              <w:ind w:left="107" w:right="0"/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  <w:t>(25pts)</w:t>
            </w:r>
          </w:p>
        </w:tc>
        <w:tc>
          <w:tcPr>
            <w:tcW w:w="6636" w:type="dxa"/>
            <w:gridSpan w:val="2"/>
            <w:tcBorders>
              <w:top w:val="single" w:sz="4" w:space="0" w:color="BEE1A8"/>
              <w:left w:val="single" w:sz="4" w:space="0" w:color="BEE1A8"/>
              <w:bottom w:val="single" w:sz="4" w:space="0" w:color="BEE1A8"/>
              <w:right w:val="single" w:sz="4" w:space="0" w:color="BEE1A8"/>
            </w:tcBorders>
            <w:hideMark/>
          </w:tcPr>
          <w:p w14:paraId="5B1F7DC1" w14:textId="1963C615" w:rsidR="00954DE7" w:rsidRPr="00584C9C" w:rsidRDefault="00954DE7" w:rsidP="001E208F">
            <w:pPr>
              <w:widowControl w:val="0"/>
              <w:autoSpaceDE w:val="0"/>
              <w:autoSpaceDN w:val="0"/>
              <w:ind w:left="108" w:right="0"/>
              <w:rPr>
                <w:rFonts w:ascii="Arial" w:eastAsia="Arial" w:hAnsi="Arial" w:cs="Arial"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sz w:val="20"/>
                <w:szCs w:val="20"/>
                <w:lang w:eastAsia="en-US"/>
              </w:rPr>
              <w:t>Program produces correct answers or appropriate results for all</w:t>
            </w:r>
          </w:p>
          <w:p w14:paraId="622841C2" w14:textId="2D151A30" w:rsidR="00954DE7" w:rsidRPr="00584C9C" w:rsidRDefault="00954DE7" w:rsidP="001E208F">
            <w:pPr>
              <w:widowControl w:val="0"/>
              <w:autoSpaceDE w:val="0"/>
              <w:autoSpaceDN w:val="0"/>
              <w:spacing w:before="37"/>
              <w:ind w:left="108" w:right="0"/>
              <w:rPr>
                <w:rFonts w:ascii="Arial" w:eastAsia="Arial" w:hAnsi="Arial" w:cs="Arial"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sz w:val="20"/>
                <w:szCs w:val="20"/>
                <w:lang w:eastAsia="en-US"/>
              </w:rPr>
              <w:t>inputs tested.</w:t>
            </w:r>
          </w:p>
        </w:tc>
      </w:tr>
      <w:tr w:rsidR="005960C5" w:rsidRPr="00584C9C" w14:paraId="5848AEBB" w14:textId="77777777" w:rsidTr="001E208F">
        <w:tblPrEx>
          <w:tblBorders>
            <w:top w:val="single" w:sz="4" w:space="0" w:color="BEE1A8"/>
            <w:left w:val="single" w:sz="4" w:space="0" w:color="BEE1A8"/>
            <w:bottom w:val="single" w:sz="4" w:space="0" w:color="BEE1A8"/>
            <w:right w:val="single" w:sz="4" w:space="0" w:color="BEE1A8"/>
            <w:insideH w:val="single" w:sz="4" w:space="0" w:color="BEE1A8"/>
            <w:insideV w:val="single" w:sz="4" w:space="0" w:color="BEE1A8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gridBefore w:val="2"/>
          <w:wBefore w:w="518" w:type="dxa"/>
          <w:trHeight w:val="580"/>
        </w:trPr>
        <w:tc>
          <w:tcPr>
            <w:tcW w:w="2176" w:type="dxa"/>
            <w:tcBorders>
              <w:top w:val="single" w:sz="4" w:space="0" w:color="BEE1A8"/>
              <w:left w:val="single" w:sz="4" w:space="0" w:color="BEE1A8"/>
              <w:bottom w:val="single" w:sz="4" w:space="0" w:color="BEE1A8"/>
              <w:right w:val="single" w:sz="4" w:space="0" w:color="BEE1A8"/>
            </w:tcBorders>
            <w:vAlign w:val="center"/>
            <w:hideMark/>
          </w:tcPr>
          <w:p w14:paraId="1C4D7D3D" w14:textId="77777777" w:rsidR="005960C5" w:rsidRPr="00584C9C" w:rsidRDefault="005960C5" w:rsidP="001E208F">
            <w:pPr>
              <w:widowControl w:val="0"/>
              <w:autoSpaceDE w:val="0"/>
              <w:autoSpaceDN w:val="0"/>
              <w:ind w:left="107" w:right="0"/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  <w:t>Layout</w:t>
            </w:r>
          </w:p>
          <w:p w14:paraId="04936944" w14:textId="63CA3F83" w:rsidR="005960C5" w:rsidRPr="00584C9C" w:rsidRDefault="005960C5" w:rsidP="001E208F">
            <w:pPr>
              <w:widowControl w:val="0"/>
              <w:autoSpaceDE w:val="0"/>
              <w:autoSpaceDN w:val="0"/>
              <w:spacing w:before="37"/>
              <w:ind w:left="107" w:right="0"/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  <w:t>(25pts)</w:t>
            </w:r>
          </w:p>
        </w:tc>
        <w:tc>
          <w:tcPr>
            <w:tcW w:w="6636" w:type="dxa"/>
            <w:gridSpan w:val="2"/>
            <w:tcBorders>
              <w:top w:val="single" w:sz="4" w:space="0" w:color="BEE1A8"/>
              <w:left w:val="single" w:sz="4" w:space="0" w:color="BEE1A8"/>
              <w:bottom w:val="single" w:sz="4" w:space="0" w:color="BEE1A8"/>
              <w:right w:val="single" w:sz="4" w:space="0" w:color="BEE1A8"/>
            </w:tcBorders>
            <w:hideMark/>
          </w:tcPr>
          <w:p w14:paraId="73D66F7E" w14:textId="098CD744" w:rsidR="005960C5" w:rsidRPr="00584C9C" w:rsidRDefault="005960C5" w:rsidP="001E208F">
            <w:pPr>
              <w:widowControl w:val="0"/>
              <w:autoSpaceDE w:val="0"/>
              <w:autoSpaceDN w:val="0"/>
              <w:ind w:left="108" w:right="0"/>
              <w:rPr>
                <w:rFonts w:ascii="Arial" w:eastAsia="Arial" w:hAnsi="Arial" w:cs="Arial"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sz w:val="20"/>
                <w:szCs w:val="20"/>
                <w:lang w:eastAsia="en-US"/>
              </w:rPr>
              <w:t>The page has an exceptionally attractive and usable layout. It is</w:t>
            </w:r>
          </w:p>
          <w:p w14:paraId="048023BF" w14:textId="0B897DEF" w:rsidR="005960C5" w:rsidRPr="00584C9C" w:rsidRDefault="005960C5" w:rsidP="001E208F">
            <w:pPr>
              <w:widowControl w:val="0"/>
              <w:autoSpaceDE w:val="0"/>
              <w:autoSpaceDN w:val="0"/>
              <w:ind w:left="108" w:right="0"/>
              <w:rPr>
                <w:rFonts w:ascii="Arial" w:eastAsia="Arial" w:hAnsi="Arial" w:cs="Arial"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sz w:val="20"/>
                <w:szCs w:val="20"/>
                <w:lang w:eastAsia="en-US"/>
              </w:rPr>
              <w:t>easy to locate all important elements. White space, graphic</w:t>
            </w:r>
          </w:p>
          <w:p w14:paraId="42E80A50" w14:textId="34EB2B31" w:rsidR="005960C5" w:rsidRPr="00584C9C" w:rsidRDefault="005960C5" w:rsidP="001E208F">
            <w:pPr>
              <w:widowControl w:val="0"/>
              <w:autoSpaceDE w:val="0"/>
              <w:autoSpaceDN w:val="0"/>
              <w:ind w:left="108" w:right="0"/>
              <w:rPr>
                <w:rFonts w:ascii="Arial" w:eastAsia="Arial" w:hAnsi="Arial" w:cs="Arial"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sz w:val="20"/>
                <w:szCs w:val="20"/>
                <w:lang w:eastAsia="en-US"/>
              </w:rPr>
              <w:t>elements and/or alignment are used effectively to organize</w:t>
            </w:r>
          </w:p>
          <w:p w14:paraId="19291649" w14:textId="545A1C3C" w:rsidR="005960C5" w:rsidRPr="00584C9C" w:rsidRDefault="005960C5" w:rsidP="001E208F">
            <w:pPr>
              <w:widowControl w:val="0"/>
              <w:autoSpaceDE w:val="0"/>
              <w:autoSpaceDN w:val="0"/>
              <w:spacing w:before="37"/>
              <w:ind w:left="108" w:right="0"/>
              <w:rPr>
                <w:rFonts w:ascii="Arial" w:eastAsia="Arial" w:hAnsi="Arial" w:cs="Arial"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sz w:val="20"/>
                <w:szCs w:val="20"/>
                <w:lang w:eastAsia="en-US"/>
              </w:rPr>
              <w:t>material.</w:t>
            </w:r>
          </w:p>
        </w:tc>
      </w:tr>
      <w:tr w:rsidR="00954DE7" w:rsidRPr="00584C9C" w14:paraId="4C120A37" w14:textId="77777777" w:rsidTr="001E208F">
        <w:tblPrEx>
          <w:tblBorders>
            <w:top w:val="single" w:sz="4" w:space="0" w:color="BEE1A8"/>
            <w:left w:val="single" w:sz="4" w:space="0" w:color="BEE1A8"/>
            <w:bottom w:val="single" w:sz="4" w:space="0" w:color="BEE1A8"/>
            <w:right w:val="single" w:sz="4" w:space="0" w:color="BEE1A8"/>
            <w:insideH w:val="single" w:sz="4" w:space="0" w:color="BEE1A8"/>
            <w:insideV w:val="single" w:sz="4" w:space="0" w:color="BEE1A8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gridBefore w:val="2"/>
          <w:wBefore w:w="518" w:type="dxa"/>
          <w:trHeight w:val="582"/>
        </w:trPr>
        <w:tc>
          <w:tcPr>
            <w:tcW w:w="2176" w:type="dxa"/>
            <w:tcBorders>
              <w:top w:val="single" w:sz="4" w:space="0" w:color="BEE1A8"/>
              <w:left w:val="single" w:sz="4" w:space="0" w:color="BEE1A8"/>
              <w:bottom w:val="single" w:sz="4" w:space="0" w:color="BEE1A8"/>
              <w:right w:val="single" w:sz="4" w:space="0" w:color="BEE1A8"/>
            </w:tcBorders>
            <w:hideMark/>
          </w:tcPr>
          <w:p w14:paraId="77642F52" w14:textId="77777777" w:rsidR="00954DE7" w:rsidRPr="00584C9C" w:rsidRDefault="00954DE7" w:rsidP="001E208F">
            <w:pPr>
              <w:widowControl w:val="0"/>
              <w:autoSpaceDE w:val="0"/>
              <w:autoSpaceDN w:val="0"/>
              <w:ind w:left="107" w:right="0"/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  <w:t>Logic</w:t>
            </w:r>
          </w:p>
          <w:p w14:paraId="59785280" w14:textId="77777777" w:rsidR="00954DE7" w:rsidRPr="00584C9C" w:rsidRDefault="00954DE7" w:rsidP="001E208F">
            <w:pPr>
              <w:widowControl w:val="0"/>
              <w:autoSpaceDE w:val="0"/>
              <w:autoSpaceDN w:val="0"/>
              <w:spacing w:before="39"/>
              <w:ind w:left="107" w:right="0"/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b/>
                <w:sz w:val="20"/>
                <w:szCs w:val="20"/>
                <w:lang w:eastAsia="en-US"/>
              </w:rPr>
              <w:t>(25pts)</w:t>
            </w:r>
          </w:p>
        </w:tc>
        <w:tc>
          <w:tcPr>
            <w:tcW w:w="6636" w:type="dxa"/>
            <w:gridSpan w:val="2"/>
            <w:tcBorders>
              <w:top w:val="single" w:sz="4" w:space="0" w:color="BEE1A8"/>
              <w:left w:val="single" w:sz="4" w:space="0" w:color="BEE1A8"/>
              <w:bottom w:val="single" w:sz="4" w:space="0" w:color="BEE1A8"/>
              <w:right w:val="single" w:sz="4" w:space="0" w:color="BEE1A8"/>
            </w:tcBorders>
            <w:hideMark/>
          </w:tcPr>
          <w:p w14:paraId="7801E01F" w14:textId="3B605DCA" w:rsidR="00954DE7" w:rsidRPr="00584C9C" w:rsidRDefault="00954DE7" w:rsidP="001E208F">
            <w:pPr>
              <w:widowControl w:val="0"/>
              <w:autoSpaceDE w:val="0"/>
              <w:autoSpaceDN w:val="0"/>
              <w:ind w:left="108" w:right="0"/>
              <w:rPr>
                <w:rFonts w:ascii="Arial" w:eastAsia="Arial" w:hAnsi="Arial" w:cs="Arial"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sz w:val="20"/>
                <w:szCs w:val="20"/>
                <w:lang w:eastAsia="en-US"/>
              </w:rPr>
              <w:t>Program logic is correct, with no known boundary errors, and</w:t>
            </w:r>
          </w:p>
          <w:p w14:paraId="7B000D7A" w14:textId="5BE820B7" w:rsidR="00954DE7" w:rsidRPr="00584C9C" w:rsidRDefault="00954DE7" w:rsidP="001E208F">
            <w:pPr>
              <w:widowControl w:val="0"/>
              <w:autoSpaceDE w:val="0"/>
              <w:autoSpaceDN w:val="0"/>
              <w:spacing w:before="39"/>
              <w:ind w:left="108" w:right="0"/>
              <w:rPr>
                <w:rFonts w:ascii="Arial" w:eastAsia="Arial" w:hAnsi="Arial" w:cs="Arial"/>
                <w:sz w:val="20"/>
                <w:szCs w:val="20"/>
                <w:lang w:eastAsia="en-US"/>
              </w:rPr>
            </w:pPr>
            <w:r w:rsidRPr="00584C9C">
              <w:rPr>
                <w:rFonts w:ascii="Arial" w:eastAsia="Arial" w:hAnsi="Arial" w:cs="Arial"/>
                <w:sz w:val="20"/>
                <w:szCs w:val="20"/>
                <w:lang w:eastAsia="en-US"/>
              </w:rPr>
              <w:t>no redundant or contradictory conditions.</w:t>
            </w:r>
          </w:p>
        </w:tc>
      </w:tr>
    </w:tbl>
    <w:p w14:paraId="2D92DB95" w14:textId="77777777" w:rsidR="00C90BBA" w:rsidRDefault="00C90BBA" w:rsidP="002E2E84">
      <w:pPr>
        <w:pStyle w:val="ProfileText"/>
        <w:rPr>
          <w:sz w:val="20"/>
          <w:szCs w:val="20"/>
        </w:rPr>
      </w:pPr>
    </w:p>
    <w:p w14:paraId="75FEBA91" w14:textId="77777777" w:rsidR="00C90BBA" w:rsidRDefault="00C90BBA" w:rsidP="002E2E84">
      <w:pPr>
        <w:pStyle w:val="ProfileText"/>
        <w:rPr>
          <w:sz w:val="20"/>
          <w:szCs w:val="20"/>
        </w:rPr>
      </w:pPr>
    </w:p>
    <w:p w14:paraId="48484BE7" w14:textId="77777777" w:rsidR="00C90BBA" w:rsidRDefault="00C90BBA" w:rsidP="002E2E84">
      <w:pPr>
        <w:pStyle w:val="ProfileText"/>
        <w:rPr>
          <w:sz w:val="20"/>
          <w:szCs w:val="20"/>
        </w:rPr>
      </w:pPr>
    </w:p>
    <w:p w14:paraId="1894C73E" w14:textId="77777777" w:rsidR="00C90BBA" w:rsidRDefault="00C90BBA" w:rsidP="002E2E84">
      <w:pPr>
        <w:pStyle w:val="ProfileText"/>
        <w:rPr>
          <w:sz w:val="20"/>
          <w:szCs w:val="20"/>
        </w:rPr>
      </w:pPr>
    </w:p>
    <w:p w14:paraId="1EAC65B3" w14:textId="77777777" w:rsidR="00C90BBA" w:rsidRDefault="00C90BBA" w:rsidP="002E2E84">
      <w:pPr>
        <w:pStyle w:val="ProfileText"/>
        <w:rPr>
          <w:sz w:val="20"/>
          <w:szCs w:val="20"/>
        </w:rPr>
      </w:pPr>
    </w:p>
    <w:p w14:paraId="56C64524" w14:textId="77777777" w:rsidR="00C90BBA" w:rsidRDefault="00C90BBA" w:rsidP="002E2E84">
      <w:pPr>
        <w:pStyle w:val="ProfileText"/>
        <w:rPr>
          <w:sz w:val="20"/>
          <w:szCs w:val="20"/>
        </w:rPr>
      </w:pPr>
    </w:p>
    <w:p w14:paraId="0F574A00" w14:textId="66064820" w:rsidR="00C90BBA" w:rsidRPr="00584C9C" w:rsidRDefault="00C90BBA" w:rsidP="002E2E84">
      <w:pPr>
        <w:pStyle w:val="ProfileText"/>
        <w:rPr>
          <w:sz w:val="20"/>
          <w:szCs w:val="20"/>
        </w:rPr>
      </w:pPr>
    </w:p>
    <w:p w14:paraId="4A834F55" w14:textId="4DFFF1D0" w:rsidR="0027583C" w:rsidRPr="00584C9C" w:rsidRDefault="0027583C" w:rsidP="002E2E84">
      <w:pPr>
        <w:pStyle w:val="ProfileText"/>
        <w:rPr>
          <w:sz w:val="20"/>
          <w:szCs w:val="20"/>
        </w:rPr>
      </w:pPr>
    </w:p>
    <w:p w14:paraId="2A87423A" w14:textId="0F2A7296" w:rsidR="0027583C" w:rsidRPr="00584C9C" w:rsidRDefault="001308C0" w:rsidP="001308C0">
      <w:pPr>
        <w:pStyle w:val="ProfileText"/>
        <w:tabs>
          <w:tab w:val="left" w:pos="246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22047673" w14:textId="29AEDBB3" w:rsidR="0027583C" w:rsidRPr="00584C9C" w:rsidRDefault="0027583C" w:rsidP="002E2E84">
      <w:pPr>
        <w:pStyle w:val="ProfileText"/>
        <w:rPr>
          <w:sz w:val="20"/>
          <w:szCs w:val="20"/>
        </w:rPr>
      </w:pPr>
    </w:p>
    <w:p w14:paraId="2040E947" w14:textId="342F21A4" w:rsidR="0027583C" w:rsidRPr="00584C9C" w:rsidRDefault="0027583C" w:rsidP="002E2E84">
      <w:pPr>
        <w:pStyle w:val="ProfileText"/>
        <w:rPr>
          <w:sz w:val="20"/>
          <w:szCs w:val="20"/>
        </w:rPr>
      </w:pPr>
    </w:p>
    <w:p w14:paraId="2EF3A7C7" w14:textId="5D6C9FBB" w:rsidR="002E2E84" w:rsidRPr="00584C9C" w:rsidRDefault="002E2E84" w:rsidP="002E2E84">
      <w:pPr>
        <w:pStyle w:val="ProfileText"/>
        <w:rPr>
          <w:sz w:val="20"/>
          <w:szCs w:val="20"/>
        </w:rPr>
      </w:pPr>
    </w:p>
    <w:p w14:paraId="332CF32C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5E79B96C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7ECB4749" w14:textId="0E5724E1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577AC0AA" w14:textId="69F73708" w:rsidR="001E208F" w:rsidRDefault="00C90BBA" w:rsidP="00C90BBA">
      <w:pPr>
        <w:tabs>
          <w:tab w:val="left" w:pos="2370"/>
        </w:tabs>
        <w:rPr>
          <w:rFonts w:ascii="Century Gothic" w:eastAsia="Calibri" w:hAnsi="Century Gothic" w:cs="Times New Roman"/>
          <w:snapToGrid w:val="0"/>
        </w:rPr>
      </w:pPr>
      <w:r>
        <w:rPr>
          <w:rFonts w:ascii="Century Gothic" w:eastAsia="Calibri" w:hAnsi="Century Gothic" w:cs="Times New Roman"/>
          <w:snapToGrid w:val="0"/>
        </w:rPr>
        <w:tab/>
      </w:r>
    </w:p>
    <w:p w14:paraId="1B3E316C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3BFAB2C8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1BA9857D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5172D64A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3D93B278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66327A69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398EFFA9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3DF2D75A" w14:textId="1ADF4D86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283C732F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321BA399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695FF008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20885FBD" w14:textId="7010EF82" w:rsidR="001E208F" w:rsidRDefault="00C90BBA" w:rsidP="00C90BBA">
      <w:pPr>
        <w:tabs>
          <w:tab w:val="left" w:pos="6405"/>
        </w:tabs>
        <w:rPr>
          <w:rFonts w:ascii="Century Gothic" w:eastAsia="Calibri" w:hAnsi="Century Gothic" w:cs="Times New Roman"/>
          <w:snapToGrid w:val="0"/>
        </w:rPr>
      </w:pPr>
      <w:r>
        <w:rPr>
          <w:rFonts w:ascii="Century Gothic" w:eastAsia="Calibri" w:hAnsi="Century Gothic" w:cs="Times New Roman"/>
          <w:snapToGrid w:val="0"/>
        </w:rPr>
        <w:tab/>
      </w:r>
    </w:p>
    <w:p w14:paraId="2ACDA0AA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2D996CC8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71EEF205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76C7A0F3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63768349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54976ED8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508440D0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7CB75E6D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3E287916" w14:textId="77777777" w:rsidR="001E208F" w:rsidRDefault="001E208F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39EE2E9B" w14:textId="77777777" w:rsidR="00FA3822" w:rsidRDefault="00FA3822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017EB7F2" w14:textId="77777777" w:rsidR="00FA3822" w:rsidRDefault="00FA3822" w:rsidP="002E2E84">
      <w:pPr>
        <w:jc w:val="center"/>
        <w:rPr>
          <w:rFonts w:ascii="Century Gothic" w:eastAsia="Calibri" w:hAnsi="Century Gothic" w:cs="Times New Roman"/>
          <w:snapToGrid w:val="0"/>
        </w:rPr>
      </w:pPr>
    </w:p>
    <w:p w14:paraId="547845BF" w14:textId="7AFADF23" w:rsidR="002E2E84" w:rsidRPr="007E0F6B" w:rsidRDefault="00FA3822" w:rsidP="002E2E84">
      <w:pPr>
        <w:jc w:val="center"/>
      </w:pPr>
      <w:r>
        <w:rPr>
          <w:noProof/>
          <w:lang w:val="en-PH" w:eastAsia="en-PH"/>
        </w:rPr>
        <w:drawing>
          <wp:anchor distT="0" distB="0" distL="114300" distR="114300" simplePos="0" relativeHeight="251661312" behindDoc="0" locked="0" layoutInCell="1" allowOverlap="1" wp14:anchorId="054F3E96" wp14:editId="01857813">
            <wp:simplePos x="0" y="0"/>
            <wp:positionH relativeFrom="column">
              <wp:posOffset>504825</wp:posOffset>
            </wp:positionH>
            <wp:positionV relativeFrom="paragraph">
              <wp:posOffset>-85725</wp:posOffset>
            </wp:positionV>
            <wp:extent cx="1028700" cy="911860"/>
            <wp:effectExtent l="0" t="0" r="0" b="2540"/>
            <wp:wrapNone/>
            <wp:docPr id="25" name="Picture 25" descr="logo-CvSU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CvSU-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1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E84" w:rsidRPr="0059041D">
        <w:rPr>
          <w:rFonts w:ascii="Century Gothic" w:eastAsia="Calibri" w:hAnsi="Century Gothic" w:cs="Times New Roman"/>
          <w:snapToGrid w:val="0"/>
        </w:rPr>
        <w:t>Republic of the Philippines</w:t>
      </w:r>
    </w:p>
    <w:p w14:paraId="2518A307" w14:textId="77777777" w:rsidR="002E2E84" w:rsidRPr="0059041D" w:rsidRDefault="002E2E84" w:rsidP="002E2E84">
      <w:pPr>
        <w:jc w:val="center"/>
        <w:rPr>
          <w:rFonts w:ascii="Bookman Old Style" w:eastAsia="Calibri" w:hAnsi="Bookman Old Style" w:cs="Times New Roman"/>
          <w:b/>
          <w:snapToGrid w:val="0"/>
        </w:rPr>
      </w:pPr>
      <w:r w:rsidRPr="0059041D">
        <w:rPr>
          <w:rFonts w:ascii="Bookman Old Style" w:eastAsia="Calibri" w:hAnsi="Bookman Old Style" w:cs="Times New Roman"/>
          <w:b/>
          <w:sz w:val="28"/>
          <w:szCs w:val="28"/>
        </w:rPr>
        <w:t>CAVITE STATE UNIVERSITY</w:t>
      </w:r>
    </w:p>
    <w:p w14:paraId="3D3319F0" w14:textId="77777777" w:rsidR="002E2E84" w:rsidRPr="0059041D" w:rsidRDefault="002E2E84" w:rsidP="002E2E84">
      <w:pPr>
        <w:jc w:val="center"/>
        <w:rPr>
          <w:rFonts w:ascii="Century Gothic" w:eastAsia="Calibri" w:hAnsi="Century Gothic" w:cs="Times New Roman"/>
          <w:b/>
          <w:snapToGrid w:val="0"/>
        </w:rPr>
      </w:pPr>
      <w:r w:rsidRPr="0059041D">
        <w:rPr>
          <w:rFonts w:ascii="Century Gothic" w:eastAsia="Calibri" w:hAnsi="Century Gothic" w:cs="Times New Roman"/>
          <w:b/>
          <w:snapToGrid w:val="0"/>
        </w:rPr>
        <w:t>Bacoor City Campus</w:t>
      </w:r>
    </w:p>
    <w:p w14:paraId="6C76D038" w14:textId="77777777" w:rsidR="002E2E84" w:rsidRDefault="002E2E84" w:rsidP="002E2E84">
      <w:pPr>
        <w:jc w:val="center"/>
        <w:rPr>
          <w:rFonts w:ascii="Century Gothic" w:eastAsia="Calibri" w:hAnsi="Century Gothic" w:cs="Times New Roman"/>
          <w:snapToGrid w:val="0"/>
          <w:sz w:val="20"/>
          <w:szCs w:val="20"/>
        </w:rPr>
      </w:pPr>
      <w:r w:rsidRPr="0059041D">
        <w:rPr>
          <w:rFonts w:ascii="Century Gothic" w:eastAsia="Calibri" w:hAnsi="Century Gothic" w:cs="Times New Roman"/>
          <w:snapToGrid w:val="0"/>
          <w:sz w:val="20"/>
          <w:szCs w:val="20"/>
        </w:rPr>
        <w:t>SHIV, Molino VI, City of Bacoor</w:t>
      </w:r>
    </w:p>
    <w:p w14:paraId="251EF1DA" w14:textId="77777777" w:rsidR="002E2E84" w:rsidRPr="00A36DEC" w:rsidRDefault="002E2E84" w:rsidP="002E2E84">
      <w:pPr>
        <w:ind w:right="0"/>
        <w:jc w:val="center"/>
        <w:rPr>
          <w:rFonts w:ascii="Arial" w:hAnsi="Arial" w:cs="Arial"/>
          <w:b/>
        </w:rPr>
      </w:pPr>
      <w:r w:rsidRPr="00A36DEC">
        <w:rPr>
          <w:rFonts w:ascii="Arial" w:hAnsi="Arial" w:cs="Arial"/>
          <w:b/>
        </w:rPr>
        <w:t>DEPARTMENT OF COMPUTER STUDIES</w:t>
      </w:r>
    </w:p>
    <w:p w14:paraId="2F30F543" w14:textId="77777777" w:rsidR="002E2E84" w:rsidRPr="00A36DEC" w:rsidRDefault="002E2E84" w:rsidP="002E2E84">
      <w:pPr>
        <w:ind w:righ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ITEC 106: IT Elective 2 (Web Systems and Technologies 2)</w:t>
      </w:r>
    </w:p>
    <w:p w14:paraId="043DE69B" w14:textId="77777777" w:rsidR="002E2E84" w:rsidRPr="00A36DEC" w:rsidRDefault="002E2E84" w:rsidP="002E2E84">
      <w:pPr>
        <w:ind w:right="0"/>
        <w:jc w:val="center"/>
        <w:rPr>
          <w:rFonts w:ascii="Arial" w:hAnsi="Arial" w:cs="Arial"/>
          <w:b/>
        </w:rPr>
      </w:pPr>
      <w:r w:rsidRPr="00A36DEC">
        <w:rPr>
          <w:rFonts w:ascii="Arial" w:hAnsi="Arial" w:cs="Arial"/>
          <w:b/>
        </w:rPr>
        <w:t>Activity Sheet</w:t>
      </w:r>
    </w:p>
    <w:p w14:paraId="55C484ED" w14:textId="77777777" w:rsidR="002E2E84" w:rsidRDefault="002E2E84" w:rsidP="002E2E84">
      <w:pPr>
        <w:ind w:righ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</w:t>
      </w:r>
      <w:r w:rsidRPr="00954DE7">
        <w:rPr>
          <w:rFonts w:ascii="Arial" w:hAnsi="Arial" w:cs="Arial"/>
          <w:b/>
          <w:vertAlign w:val="superscript"/>
        </w:rPr>
        <w:t>nd</w:t>
      </w:r>
      <w:r>
        <w:rPr>
          <w:rFonts w:ascii="Arial" w:hAnsi="Arial" w:cs="Arial"/>
          <w:b/>
        </w:rPr>
        <w:t xml:space="preserve"> </w:t>
      </w:r>
      <w:r w:rsidRPr="00A36DEC">
        <w:rPr>
          <w:rFonts w:ascii="Arial" w:hAnsi="Arial" w:cs="Arial"/>
          <w:b/>
        </w:rPr>
        <w:t>Semester, A.Y. 202</w:t>
      </w:r>
      <w:r>
        <w:rPr>
          <w:rFonts w:ascii="Arial" w:hAnsi="Arial" w:cs="Arial"/>
          <w:b/>
        </w:rPr>
        <w:t>1</w:t>
      </w:r>
      <w:r w:rsidRPr="00A36DEC">
        <w:rPr>
          <w:rFonts w:ascii="Arial" w:hAnsi="Arial" w:cs="Arial"/>
          <w:b/>
        </w:rPr>
        <w:t>-202</w:t>
      </w:r>
      <w:r>
        <w:rPr>
          <w:rFonts w:ascii="Arial" w:hAnsi="Arial" w:cs="Arial"/>
          <w:b/>
        </w:rPr>
        <w:t>2</w:t>
      </w:r>
    </w:p>
    <w:tbl>
      <w:tblPr>
        <w:tblStyle w:val="TableGrid"/>
        <w:tblpPr w:leftFromText="180" w:rightFromText="180" w:vertAnchor="text" w:horzAnchor="margin" w:tblpXSpec="center" w:tblpY="117"/>
        <w:tblOverlap w:val="never"/>
        <w:tblW w:w="0" w:type="auto"/>
        <w:tblLook w:val="04A0" w:firstRow="1" w:lastRow="0" w:firstColumn="1" w:lastColumn="0" w:noHBand="0" w:noVBand="1"/>
      </w:tblPr>
      <w:tblGrid>
        <w:gridCol w:w="6475"/>
        <w:gridCol w:w="2315"/>
      </w:tblGrid>
      <w:tr w:rsidR="002E2E84" w:rsidRPr="00437936" w14:paraId="5AD72EF9" w14:textId="77777777" w:rsidTr="009E575E">
        <w:tc>
          <w:tcPr>
            <w:tcW w:w="6475" w:type="dxa"/>
          </w:tcPr>
          <w:p w14:paraId="3F28C8E3" w14:textId="4D4E10B5" w:rsidR="002E2E84" w:rsidRPr="00437936" w:rsidRDefault="002E2E84" w:rsidP="002E2E84">
            <w:pPr>
              <w:autoSpaceDE w:val="0"/>
              <w:autoSpaceDN w:val="0"/>
              <w:adjustRightInd w:val="0"/>
              <w:spacing w:line="276" w:lineRule="auto"/>
              <w:ind w:right="280"/>
              <w:jc w:val="both"/>
              <w:rPr>
                <w:rFonts w:ascii="Arial" w:hAnsi="Arial" w:cs="Arial"/>
                <w:b/>
                <w:bCs/>
                <w:noProof/>
                <w:lang w:val="en-PH" w:eastAsia="en-PH"/>
              </w:rPr>
            </w:pPr>
            <w:r w:rsidRPr="00437936">
              <w:rPr>
                <w:rFonts w:ascii="Arial" w:hAnsi="Arial" w:cs="Arial"/>
                <w:b/>
                <w:bCs/>
                <w:noProof/>
                <w:lang w:val="en-PH" w:eastAsia="en-PH"/>
              </w:rPr>
              <w:t>Name:</w:t>
            </w:r>
            <w:r>
              <w:rPr>
                <w:rFonts w:ascii="Arial" w:hAnsi="Arial" w:cs="Arial"/>
                <w:b/>
                <w:bCs/>
                <w:noProof/>
                <w:lang w:val="en-PH" w:eastAsia="en-PH"/>
              </w:rPr>
              <w:t xml:space="preserve"> </w:t>
            </w:r>
            <w:r w:rsidR="009E575E">
              <w:rPr>
                <w:rFonts w:ascii="Arial" w:hAnsi="Arial" w:cs="Arial"/>
                <w:b/>
                <w:bCs/>
                <w:noProof/>
                <w:lang w:val="en-PH" w:eastAsia="en-PH"/>
              </w:rPr>
              <w:t>Nommel Isanar L. Amolat</w:t>
            </w:r>
          </w:p>
        </w:tc>
        <w:tc>
          <w:tcPr>
            <w:tcW w:w="2315" w:type="dxa"/>
          </w:tcPr>
          <w:p w14:paraId="1AAF86E8" w14:textId="075E1DF6" w:rsidR="002E2E84" w:rsidRPr="00437936" w:rsidRDefault="002E2E84" w:rsidP="002E2E84">
            <w:pPr>
              <w:autoSpaceDE w:val="0"/>
              <w:autoSpaceDN w:val="0"/>
              <w:adjustRightInd w:val="0"/>
              <w:spacing w:line="276" w:lineRule="auto"/>
              <w:ind w:right="280"/>
              <w:jc w:val="both"/>
              <w:rPr>
                <w:rFonts w:ascii="Arial" w:hAnsi="Arial" w:cs="Arial"/>
                <w:noProof/>
                <w:lang w:val="en-PH" w:eastAsia="en-PH"/>
              </w:rPr>
            </w:pPr>
            <w:r w:rsidRPr="00437936">
              <w:rPr>
                <w:rFonts w:ascii="Arial" w:hAnsi="Arial" w:cs="Arial"/>
                <w:b/>
                <w:bCs/>
                <w:noProof/>
                <w:lang w:val="en-PH" w:eastAsia="en-PH"/>
              </w:rPr>
              <w:t>Date:</w:t>
            </w:r>
            <w:r>
              <w:rPr>
                <w:rFonts w:ascii="Arial" w:hAnsi="Arial" w:cs="Arial"/>
                <w:b/>
                <w:bCs/>
                <w:noProof/>
                <w:lang w:val="en-PH" w:eastAsia="en-PH"/>
              </w:rPr>
              <w:t xml:space="preserve"> </w:t>
            </w:r>
            <w:r w:rsidR="009E575E">
              <w:rPr>
                <w:rFonts w:ascii="Arial" w:hAnsi="Arial" w:cs="Arial"/>
                <w:b/>
                <w:bCs/>
                <w:noProof/>
                <w:lang w:val="en-PH" w:eastAsia="en-PH"/>
              </w:rPr>
              <w:t>May 1, 2022</w:t>
            </w:r>
          </w:p>
        </w:tc>
      </w:tr>
      <w:tr w:rsidR="002E2E84" w:rsidRPr="00437936" w14:paraId="7E711153" w14:textId="77777777" w:rsidTr="009E575E">
        <w:tc>
          <w:tcPr>
            <w:tcW w:w="6475" w:type="dxa"/>
          </w:tcPr>
          <w:p w14:paraId="0C31E53F" w14:textId="2B759A03" w:rsidR="002E2E84" w:rsidRPr="00437936" w:rsidRDefault="002E2E84" w:rsidP="002E2E84">
            <w:pPr>
              <w:autoSpaceDE w:val="0"/>
              <w:autoSpaceDN w:val="0"/>
              <w:adjustRightInd w:val="0"/>
              <w:spacing w:line="276" w:lineRule="auto"/>
              <w:ind w:right="280"/>
              <w:jc w:val="both"/>
              <w:rPr>
                <w:rFonts w:ascii="Arial" w:hAnsi="Arial" w:cs="Arial"/>
                <w:noProof/>
                <w:lang w:val="en-PH" w:eastAsia="en-PH"/>
              </w:rPr>
            </w:pPr>
            <w:r w:rsidRPr="00437936">
              <w:rPr>
                <w:rFonts w:ascii="Arial" w:hAnsi="Arial" w:cs="Arial"/>
                <w:b/>
                <w:bCs/>
                <w:noProof/>
                <w:lang w:val="en-PH" w:eastAsia="en-PH"/>
              </w:rPr>
              <w:t>Course/Yr&amp;Section:</w:t>
            </w:r>
            <w:r>
              <w:rPr>
                <w:rFonts w:ascii="Arial" w:hAnsi="Arial" w:cs="Arial"/>
                <w:b/>
                <w:bCs/>
                <w:noProof/>
                <w:lang w:val="en-PH" w:eastAsia="en-PH"/>
              </w:rPr>
              <w:t xml:space="preserve"> </w:t>
            </w:r>
            <w:r w:rsidR="009E575E">
              <w:rPr>
                <w:rFonts w:ascii="Arial" w:hAnsi="Arial" w:cs="Arial"/>
                <w:b/>
                <w:bCs/>
                <w:noProof/>
                <w:lang w:val="en-PH" w:eastAsia="en-PH"/>
              </w:rPr>
              <w:t>BSIT 4-3</w:t>
            </w:r>
          </w:p>
        </w:tc>
        <w:tc>
          <w:tcPr>
            <w:tcW w:w="2315" w:type="dxa"/>
          </w:tcPr>
          <w:p w14:paraId="71344CBE" w14:textId="77777777" w:rsidR="002E2E84" w:rsidRPr="00437936" w:rsidRDefault="002E2E84" w:rsidP="002E2E84">
            <w:pPr>
              <w:autoSpaceDE w:val="0"/>
              <w:autoSpaceDN w:val="0"/>
              <w:adjustRightInd w:val="0"/>
              <w:spacing w:line="276" w:lineRule="auto"/>
              <w:ind w:right="280"/>
              <w:jc w:val="both"/>
              <w:rPr>
                <w:rFonts w:ascii="Arial" w:hAnsi="Arial" w:cs="Arial"/>
                <w:b/>
                <w:bCs/>
                <w:noProof/>
                <w:lang w:val="en-PH" w:eastAsia="en-PH"/>
              </w:rPr>
            </w:pPr>
            <w:r w:rsidRPr="00437936">
              <w:rPr>
                <w:rFonts w:ascii="Arial" w:hAnsi="Arial" w:cs="Arial"/>
                <w:b/>
                <w:bCs/>
                <w:noProof/>
                <w:lang w:val="en-PH" w:eastAsia="en-PH"/>
              </w:rPr>
              <w:t xml:space="preserve">Score: </w:t>
            </w:r>
          </w:p>
        </w:tc>
      </w:tr>
    </w:tbl>
    <w:p w14:paraId="60B6005A" w14:textId="77777777" w:rsidR="002E2E84" w:rsidRDefault="002E2E84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tbl>
      <w:tblPr>
        <w:tblW w:w="5009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350"/>
      </w:tblGrid>
      <w:tr w:rsidR="002E2E84" w:rsidRPr="00EA58E7" w14:paraId="64C10EE7" w14:textId="77777777" w:rsidTr="009E575E">
        <w:trPr>
          <w:trHeight w:val="368"/>
        </w:trPr>
        <w:tc>
          <w:tcPr>
            <w:tcW w:w="9350" w:type="dxa"/>
            <w:shd w:val="clear" w:color="auto" w:fill="31521B" w:themeFill="accent2" w:themeFillShade="80"/>
            <w:tcMar>
              <w:left w:w="360" w:type="dxa"/>
            </w:tcMar>
          </w:tcPr>
          <w:p w14:paraId="53254474" w14:textId="77777777" w:rsidR="002E2E84" w:rsidRDefault="002E2E84" w:rsidP="007D1FAC">
            <w:pPr>
              <w:pStyle w:val="Heading1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57BFF78C" w14:textId="10F2A8C0" w:rsidR="002E2E84" w:rsidRPr="007260FE" w:rsidRDefault="002E2E84" w:rsidP="007D1FAC">
            <w:pPr>
              <w:pStyle w:val="Heading1"/>
              <w:rPr>
                <w:rFonts w:ascii="Arial" w:hAnsi="Arial" w:cs="Arial"/>
                <w:b/>
                <w:sz w:val="30"/>
                <w:szCs w:val="30"/>
              </w:rPr>
            </w:pPr>
            <w:r>
              <w:rPr>
                <w:rFonts w:ascii="Arial" w:hAnsi="Arial" w:cs="Arial"/>
                <w:b/>
                <w:sz w:val="30"/>
                <w:szCs w:val="30"/>
              </w:rPr>
              <w:t>screenshot</w:t>
            </w:r>
          </w:p>
          <w:p w14:paraId="7A8894CA" w14:textId="77777777" w:rsidR="002E2E84" w:rsidRPr="00EA58E7" w:rsidRDefault="002E2E84" w:rsidP="007D1FAC"/>
        </w:tc>
      </w:tr>
      <w:tr w:rsidR="002E2E84" w:rsidRPr="006700AB" w14:paraId="1FEFEFA1" w14:textId="77777777" w:rsidTr="009E575E">
        <w:trPr>
          <w:trHeight w:val="368"/>
        </w:trPr>
        <w:tc>
          <w:tcPr>
            <w:tcW w:w="9350" w:type="dxa"/>
            <w:tcMar>
              <w:left w:w="360" w:type="dxa"/>
            </w:tcMar>
          </w:tcPr>
          <w:p w14:paraId="5D65A821" w14:textId="2847A583" w:rsidR="002E2E84" w:rsidRPr="006700AB" w:rsidRDefault="002E2E84" w:rsidP="007D1FAC">
            <w:pPr>
              <w:tabs>
                <w:tab w:val="left" w:pos="990"/>
              </w:tabs>
              <w:ind w:left="-360"/>
              <w:rPr>
                <w:noProof/>
              </w:rPr>
            </w:pPr>
            <w:r>
              <w:rPr>
                <w:noProof/>
                <w:lang w:val="en-PH" w:eastAsia="en-PH"/>
              </w:rPr>
              <mc:AlternateContent>
                <mc:Choice Requires="wps">
                  <w:drawing>
                    <wp:inline distT="0" distB="0" distL="0" distR="0" wp14:anchorId="52C8ADB5" wp14:editId="77BCD7C3">
                      <wp:extent cx="227812" cy="311173"/>
                      <wp:effectExtent l="0" t="3810" r="0" b="0"/>
                      <wp:docPr id="6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B38">
                                  <a:lumMod val="75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8F8AB30" w14:textId="77777777" w:rsidR="002E2E84" w:rsidRPr="00AF4EA4" w:rsidRDefault="002E2E84" w:rsidP="002E2E84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2C8ADB5" id="_x0000_s1028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" adj="-11796480,,5400" path="m2426,347348c2024,270140,402,77580,,372l346895,,2426,347348xe" fillcolor="#739a28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38F8AB30" w14:textId="77777777" w:rsidR="002E2E84" w:rsidRPr="00AF4EA4" w:rsidRDefault="002E2E84" w:rsidP="002E2E84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9E575E">
              <w:rPr>
                <w:rFonts w:ascii="Calibri" w:eastAsia="Calibri" w:hAnsi="Calibri" w:cs="Times New Roman"/>
                <w:noProof/>
                <w:szCs w:val="22"/>
                <w:lang w:val="en-PH" w:eastAsia="en-US"/>
              </w:rPr>
              <w:drawing>
                <wp:inline distT="0" distB="0" distL="0" distR="0" wp14:anchorId="5FA554D3" wp14:editId="64B4125E">
                  <wp:extent cx="5909310" cy="332994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9310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75E" w:rsidRPr="006700AB" w14:paraId="517BB8DB" w14:textId="77777777" w:rsidTr="009E575E">
        <w:trPr>
          <w:trHeight w:val="368"/>
        </w:trPr>
        <w:tc>
          <w:tcPr>
            <w:tcW w:w="9350" w:type="dxa"/>
            <w:tcMar>
              <w:left w:w="360" w:type="dxa"/>
            </w:tcMar>
          </w:tcPr>
          <w:p w14:paraId="0D6AB3AD" w14:textId="77777777" w:rsidR="009E575E" w:rsidRDefault="009E575E" w:rsidP="007D1FAC">
            <w:pPr>
              <w:tabs>
                <w:tab w:val="left" w:pos="990"/>
              </w:tabs>
              <w:ind w:left="-360"/>
              <w:rPr>
                <w:noProof/>
                <w:lang w:val="en-PH" w:eastAsia="en-PH"/>
              </w:rPr>
            </w:pPr>
          </w:p>
        </w:tc>
      </w:tr>
      <w:tr w:rsidR="009E575E" w:rsidRPr="006700AB" w14:paraId="31D91558" w14:textId="77777777" w:rsidTr="009E575E">
        <w:trPr>
          <w:trHeight w:val="368"/>
        </w:trPr>
        <w:tc>
          <w:tcPr>
            <w:tcW w:w="9350" w:type="dxa"/>
            <w:tcMar>
              <w:left w:w="360" w:type="dxa"/>
            </w:tcMar>
          </w:tcPr>
          <w:p w14:paraId="68E199E0" w14:textId="77777777" w:rsidR="009E575E" w:rsidRDefault="009E575E" w:rsidP="007D1FAC">
            <w:pPr>
              <w:tabs>
                <w:tab w:val="left" w:pos="990"/>
              </w:tabs>
              <w:ind w:left="-360"/>
              <w:rPr>
                <w:noProof/>
                <w:lang w:val="en-PH" w:eastAsia="en-PH"/>
              </w:rPr>
            </w:pPr>
          </w:p>
        </w:tc>
      </w:tr>
    </w:tbl>
    <w:p w14:paraId="71CCDC6F" w14:textId="5B3175F3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  <w:r>
        <w:rPr>
          <w:rFonts w:ascii="Calibri" w:eastAsia="Calibri" w:hAnsi="Calibri" w:cs="Times New Roman"/>
          <w:noProof/>
          <w:szCs w:val="22"/>
          <w:lang w:val="en-PH" w:eastAsia="en-US"/>
        </w:rPr>
        <w:drawing>
          <wp:inline distT="0" distB="0" distL="0" distR="0" wp14:anchorId="0A3C49F1" wp14:editId="45ED48FD">
            <wp:extent cx="5909310" cy="3329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CD36" w14:textId="77777777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63F7F839" w14:textId="126F8E91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  <w:r>
        <w:rPr>
          <w:rFonts w:ascii="Calibri" w:eastAsia="Calibri" w:hAnsi="Calibri" w:cs="Times New Roman"/>
          <w:noProof/>
          <w:szCs w:val="22"/>
          <w:lang w:val="en-PH" w:eastAsia="en-US"/>
        </w:rPr>
        <w:drawing>
          <wp:inline distT="0" distB="0" distL="0" distR="0" wp14:anchorId="5EDE6E90" wp14:editId="226AB947">
            <wp:extent cx="5909310" cy="3329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FE75" w14:textId="2BF0737F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428B9439" w14:textId="77777777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53923773" w14:textId="77777777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  <w:r>
        <w:rPr>
          <w:rFonts w:ascii="Calibri" w:eastAsia="Calibri" w:hAnsi="Calibri" w:cs="Times New Roman"/>
          <w:noProof/>
          <w:szCs w:val="22"/>
          <w:lang w:val="en-PH" w:eastAsia="en-US"/>
        </w:rPr>
        <w:drawing>
          <wp:inline distT="0" distB="0" distL="0" distR="0" wp14:anchorId="0842316A" wp14:editId="69FAA9BD">
            <wp:extent cx="5909310" cy="3329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CF97" w14:textId="0604975F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792FBDDF" w14:textId="7D6E0CAE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  <w:r>
        <w:rPr>
          <w:rFonts w:ascii="Calibri" w:eastAsia="Calibri" w:hAnsi="Calibri" w:cs="Times New Roman"/>
          <w:noProof/>
          <w:szCs w:val="22"/>
          <w:lang w:val="en-PH" w:eastAsia="en-US"/>
        </w:rPr>
        <w:drawing>
          <wp:inline distT="0" distB="0" distL="0" distR="0" wp14:anchorId="01E96261" wp14:editId="716FDDC1">
            <wp:extent cx="5909310" cy="3329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365C" w14:textId="77777777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  <w:r>
        <w:rPr>
          <w:rFonts w:ascii="Calibri" w:eastAsia="Calibri" w:hAnsi="Calibri" w:cs="Times New Roman"/>
          <w:noProof/>
          <w:szCs w:val="22"/>
          <w:lang w:val="en-PH" w:eastAsia="en-US"/>
        </w:rPr>
        <w:drawing>
          <wp:inline distT="0" distB="0" distL="0" distR="0" wp14:anchorId="21F34221" wp14:editId="6FF9C26C">
            <wp:extent cx="5909310" cy="3329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95FB" w14:textId="669999F8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2DB4AC7E" w14:textId="5EC74B5F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  <w:r>
        <w:rPr>
          <w:rFonts w:ascii="Calibri" w:eastAsia="Calibri" w:hAnsi="Calibri" w:cs="Times New Roman"/>
          <w:noProof/>
          <w:szCs w:val="22"/>
          <w:lang w:val="en-PH" w:eastAsia="en-US"/>
        </w:rPr>
        <w:drawing>
          <wp:inline distT="0" distB="0" distL="0" distR="0" wp14:anchorId="4C1415D6" wp14:editId="3996870A">
            <wp:extent cx="5909310" cy="3329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52F5" w14:textId="4F2C273D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6BEA1E35" w14:textId="77777777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00582DC6" w14:textId="51E0AB24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  <w:r>
        <w:rPr>
          <w:rFonts w:ascii="Calibri" w:eastAsia="Calibri" w:hAnsi="Calibri" w:cs="Times New Roman"/>
          <w:noProof/>
          <w:szCs w:val="22"/>
          <w:lang w:val="en-PH" w:eastAsia="en-US"/>
        </w:rPr>
        <w:drawing>
          <wp:inline distT="0" distB="0" distL="0" distR="0" wp14:anchorId="6EF795BC" wp14:editId="4049465A">
            <wp:extent cx="5909310" cy="3329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7659" w14:textId="5B0AF1C7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4DEA35E9" w14:textId="5F0A015D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  <w:r>
        <w:rPr>
          <w:rFonts w:ascii="Calibri" w:eastAsia="Calibri" w:hAnsi="Calibri" w:cs="Times New Roman"/>
          <w:noProof/>
          <w:szCs w:val="22"/>
          <w:lang w:val="en-PH" w:eastAsia="en-US"/>
        </w:rPr>
        <w:drawing>
          <wp:inline distT="0" distB="0" distL="0" distR="0" wp14:anchorId="1DE32DF8" wp14:editId="2F674D20">
            <wp:extent cx="5909310" cy="3329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A431" w14:textId="325C51EB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  <w:r>
        <w:rPr>
          <w:rFonts w:ascii="Calibri" w:eastAsia="Calibri" w:hAnsi="Calibri" w:cs="Times New Roman"/>
          <w:noProof/>
          <w:szCs w:val="22"/>
          <w:lang w:val="en-PH" w:eastAsia="en-US"/>
        </w:rPr>
        <w:drawing>
          <wp:inline distT="0" distB="0" distL="0" distR="0" wp14:anchorId="0B478DF8" wp14:editId="23784B9A">
            <wp:extent cx="5909310" cy="3329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7F8C" w14:textId="3E6C4462" w:rsidR="002E2E84" w:rsidRDefault="009E575E" w:rsidP="009E575E">
      <w:pPr>
        <w:ind w:right="0"/>
        <w:rPr>
          <w:rFonts w:ascii="Calibri" w:eastAsia="Calibri" w:hAnsi="Calibri" w:cs="Times New Roman"/>
          <w:szCs w:val="22"/>
          <w:lang w:val="en-PH" w:eastAsia="en-US"/>
        </w:rPr>
      </w:pPr>
      <w:r>
        <w:rPr>
          <w:rFonts w:ascii="Calibri" w:eastAsia="Calibri" w:hAnsi="Calibri" w:cs="Times New Roman"/>
          <w:szCs w:val="22"/>
          <w:lang w:val="en-PH" w:eastAsia="en-US"/>
        </w:rPr>
        <w:br w:type="page"/>
      </w:r>
    </w:p>
    <w:tbl>
      <w:tblPr>
        <w:tblW w:w="5009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350"/>
      </w:tblGrid>
      <w:tr w:rsidR="002E2E84" w:rsidRPr="00EA58E7" w14:paraId="0E3132A0" w14:textId="77777777" w:rsidTr="009E575E">
        <w:trPr>
          <w:trHeight w:val="368"/>
        </w:trPr>
        <w:tc>
          <w:tcPr>
            <w:tcW w:w="9350" w:type="dxa"/>
            <w:shd w:val="clear" w:color="auto" w:fill="31521B" w:themeFill="accent2" w:themeFillShade="80"/>
            <w:tcMar>
              <w:left w:w="360" w:type="dxa"/>
            </w:tcMar>
          </w:tcPr>
          <w:p w14:paraId="048FBB1F" w14:textId="77777777" w:rsidR="002E2E84" w:rsidRDefault="002E2E84" w:rsidP="007D1FAC">
            <w:pPr>
              <w:pStyle w:val="Heading1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190A3A7A" w14:textId="490A1DAE" w:rsidR="002E2E84" w:rsidRPr="007260FE" w:rsidRDefault="002E2E84" w:rsidP="007D1FAC">
            <w:pPr>
              <w:pStyle w:val="Heading1"/>
              <w:rPr>
                <w:rFonts w:ascii="Arial" w:hAnsi="Arial" w:cs="Arial"/>
                <w:b/>
                <w:sz w:val="30"/>
                <w:szCs w:val="30"/>
              </w:rPr>
            </w:pPr>
            <w:r>
              <w:rPr>
                <w:rFonts w:ascii="Arial" w:hAnsi="Arial" w:cs="Arial"/>
                <w:b/>
                <w:sz w:val="30"/>
                <w:szCs w:val="30"/>
              </w:rPr>
              <w:t>source code</w:t>
            </w:r>
          </w:p>
          <w:p w14:paraId="38722639" w14:textId="77777777" w:rsidR="002E2E84" w:rsidRPr="00EA58E7" w:rsidRDefault="002E2E84" w:rsidP="007D1FAC"/>
        </w:tc>
      </w:tr>
      <w:tr w:rsidR="002E2E84" w:rsidRPr="006700AB" w14:paraId="2D8102B0" w14:textId="77777777" w:rsidTr="009E575E">
        <w:trPr>
          <w:trHeight w:val="368"/>
        </w:trPr>
        <w:tc>
          <w:tcPr>
            <w:tcW w:w="9350" w:type="dxa"/>
            <w:tcMar>
              <w:left w:w="360" w:type="dxa"/>
            </w:tcMar>
          </w:tcPr>
          <w:p w14:paraId="106FD668" w14:textId="77777777" w:rsidR="002E2E84" w:rsidRPr="006700AB" w:rsidRDefault="002E2E84" w:rsidP="007D1FAC">
            <w:pPr>
              <w:tabs>
                <w:tab w:val="left" w:pos="990"/>
              </w:tabs>
              <w:ind w:left="-360"/>
              <w:rPr>
                <w:noProof/>
              </w:rPr>
            </w:pPr>
            <w:r>
              <w:rPr>
                <w:noProof/>
                <w:lang w:val="en-PH" w:eastAsia="en-PH"/>
              </w:rPr>
              <mc:AlternateContent>
                <mc:Choice Requires="wps">
                  <w:drawing>
                    <wp:inline distT="0" distB="0" distL="0" distR="0" wp14:anchorId="4950E889" wp14:editId="3FF5BE5D">
                      <wp:extent cx="227812" cy="311173"/>
                      <wp:effectExtent l="0" t="3810" r="0" b="0"/>
                      <wp:docPr id="8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B38">
                                  <a:lumMod val="75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0D7DB24" w14:textId="77777777" w:rsidR="002E2E84" w:rsidRPr="00AF4EA4" w:rsidRDefault="002E2E84" w:rsidP="002E2E84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50E889" id="_x0000_s1029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" adj="-11796480,,5400" path="m2426,347348c2024,270140,402,77580,,372l346895,,2426,347348xe" fillcolor="#739a28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70D7DB24" w14:textId="77777777" w:rsidR="002E2E84" w:rsidRPr="00AF4EA4" w:rsidRDefault="002E2E84" w:rsidP="002E2E84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47A179A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&lt;!--</w:t>
      </w:r>
      <w:proofErr w:type="gram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_</w:t>
      </w:r>
      <w:proofErr w:type="spell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init.php</w:t>
      </w:r>
      <w:proofErr w:type="spell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--&gt;</w:t>
      </w:r>
    </w:p>
    <w:p w14:paraId="18C483B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&lt;?php</w:t>
      </w:r>
    </w:p>
    <w:p w14:paraId="45FCBB1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"./vendor/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autoload.php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0BA3795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utils.php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1972D9B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helpers.php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66173CE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database.php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2487B08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tables.php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048BD94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?&gt;</w:t>
      </w:r>
    </w:p>
    <w:p w14:paraId="4840966E" w14:textId="6F818E00" w:rsidR="002E2E84" w:rsidRDefault="002E2E84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5E41AD6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&lt;!--</w:t>
      </w:r>
      <w:proofErr w:type="gram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_</w:t>
      </w:r>
      <w:proofErr w:type="spell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start.php</w:t>
      </w:r>
      <w:proofErr w:type="spell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--&gt;</w:t>
      </w:r>
    </w:p>
    <w:p w14:paraId="18A7321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&lt;!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DOCTYPE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html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139BA7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html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lang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en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EB2D80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head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E16168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meta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charset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"UTF-8"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06B034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meta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http-</w:t>
      </w:r>
      <w:proofErr w:type="spell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equiv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"X-UA-Compatible"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content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"IE=edge"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446A54A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meta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name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"viewport"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content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"width=device-width, initial-scale=1.0"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E3F311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title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&gt;BSIT 4-3 | ITEC 106 | Midterm&lt;/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title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1949FFD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46E8AA7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link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rel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"stylesheet"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href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"style.css"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6E00BB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head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C2D603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body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3CFF7F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id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"main"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8319873" w14:textId="35F23E41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5795B05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&lt;!--</w:t>
      </w:r>
      <w:proofErr w:type="gram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_</w:t>
      </w:r>
      <w:proofErr w:type="spell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end.php</w:t>
      </w:r>
      <w:proofErr w:type="spell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--&gt;</w:t>
      </w:r>
    </w:p>
    <w:p w14:paraId="249C1ED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1458721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body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01D3DC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html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94B2206" w14:textId="7C4364BA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0636599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&lt;!--</w:t>
      </w:r>
      <w:proofErr w:type="gram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uitls.php</w:t>
      </w:r>
      <w:proofErr w:type="spell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--&gt;</w:t>
      </w:r>
    </w:p>
    <w:p w14:paraId="6E17957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&lt;?php</w:t>
      </w:r>
    </w:p>
    <w:p w14:paraId="19CE35D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function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render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$file, $params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[]) {</w:t>
      </w:r>
    </w:p>
    <w:p w14:paraId="16F3A4A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gram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foreach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$params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as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$key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$value) {</w:t>
      </w:r>
    </w:p>
    <w:p w14:paraId="1C00CC6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global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${$key};</w:t>
      </w:r>
    </w:p>
    <w:p w14:paraId="65AE393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${$key}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$value;</w:t>
      </w:r>
    </w:p>
    <w:p w14:paraId="67D532B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// $GLOBALS[$key] = $value;</w:t>
      </w:r>
    </w:p>
    <w:p w14:paraId="79068FF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}</w:t>
      </w:r>
    </w:p>
    <w:p w14:paraId="0BCE8EA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0E43DA9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include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($file);</w:t>
      </w:r>
    </w:p>
    <w:p w14:paraId="5C267E1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4BC130D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4D7CAB0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function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stitch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...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args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)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: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string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42BA51C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return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join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</w:p>
    <w:p w14:paraId="00E14E5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 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5E88094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filter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args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23D9755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($e) =&gt;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is_string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($e)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&amp;&amp;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strlen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trim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($e))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));</w:t>
      </w:r>
    </w:p>
    <w:p w14:paraId="6877498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434D498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070A15A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function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check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$array, $key, $value) {</w:t>
      </w:r>
    </w:p>
    <w:p w14:paraId="28ECC90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isset</w:t>
      </w:r>
      <w:proofErr w:type="spellEnd"/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($array[$key]))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return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false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1EE9284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is_callable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($value))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return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$value($array[$key]);</w:t>
      </w:r>
    </w:p>
    <w:p w14:paraId="71BBD72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return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$array[$key]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$value;</w:t>
      </w:r>
    </w:p>
    <w:p w14:paraId="4E38FFE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7BBF198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6D429E7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function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pop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$array,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...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$keys) {</w:t>
      </w:r>
    </w:p>
    <w:p w14:paraId="2FC5259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vals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[];</w:t>
      </w:r>
    </w:p>
    <w:p w14:paraId="3940429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gram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foreach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$keys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as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$key) {</w:t>
      </w:r>
    </w:p>
    <w:p w14:paraId="7148475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isset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($array[$key])) {</w:t>
      </w:r>
    </w:p>
    <w:p w14:paraId="7CE4D6C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vals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$array[$key]);</w:t>
      </w:r>
    </w:p>
    <w:p w14:paraId="7211515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unset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($array[$key]);</w:t>
      </w:r>
    </w:p>
    <w:p w14:paraId="1D6B1D0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}</w:t>
      </w:r>
    </w:p>
    <w:p w14:paraId="3144561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}</w:t>
      </w:r>
    </w:p>
    <w:p w14:paraId="25A7F9C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$c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count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vals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3825914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return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$c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?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null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: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($c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?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vals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proofErr w:type="gramEnd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: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vals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1442DF5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647E7C7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637AEBF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function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keep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$array,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...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$keys) {</w:t>
      </w:r>
    </w:p>
    <w:p w14:paraId="7DBAC4F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rkeys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filter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$keys,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($k) =&gt;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in_array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($k, $keys));</w:t>
      </w:r>
    </w:p>
    <w:p w14:paraId="0123CD1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return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pop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$array,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...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rkeys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5580BC2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46BF369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309DAE3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function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apply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$array, $callback) {</w:t>
      </w:r>
    </w:p>
    <w:p w14:paraId="2C318E1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is</w:t>
      </w:r>
      <w:proofErr w:type="gramEnd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_callable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($callback))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return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0425940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gram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foreach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$array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as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$key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val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{</w:t>
      </w:r>
    </w:p>
    <w:p w14:paraId="30AB96F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$array[$key]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callback(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$key,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val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41CA9EA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}</w:t>
      </w:r>
    </w:p>
    <w:p w14:paraId="153627B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599F762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?&gt;</w:t>
      </w:r>
    </w:p>
    <w:p w14:paraId="407C398B" w14:textId="76121407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66CFB1B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&lt;!--</w:t>
      </w:r>
      <w:proofErr w:type="gram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helpers.php</w:t>
      </w:r>
      <w:proofErr w:type="spell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--&gt;</w:t>
      </w:r>
    </w:p>
    <w:p w14:paraId="48E27CC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&lt;?php</w:t>
      </w:r>
    </w:p>
    <w:p w14:paraId="33DA6F7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utils.php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5DF3A59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6723640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function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user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{</w:t>
      </w:r>
    </w:p>
    <w:p w14:paraId="53C1046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2ED3F06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13B9EC8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function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signIn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($user) {</w:t>
      </w:r>
    </w:p>
    <w:p w14:paraId="5EB45D8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spellStart"/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startSession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4874AD0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$_SESSION[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user_id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$user[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"id"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];</w:t>
      </w:r>
    </w:p>
    <w:p w14:paraId="3F1ECD1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1BAEEC9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20B7DCD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function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signOut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{</w:t>
      </w:r>
    </w:p>
    <w:p w14:paraId="489EDD9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spellStart"/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startSession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11A8F03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session_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unset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1914EE9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session_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destroy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5312B51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0FB9BB6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6356160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function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signedIn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$true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null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$false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null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{</w:t>
      </w:r>
    </w:p>
    <w:p w14:paraId="7899228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spellStart"/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StartSession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25CE702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isset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($_SESSION[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user_id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])) {</w:t>
      </w:r>
    </w:p>
    <w:p w14:paraId="7BB1839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try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64117E7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$query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query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"select * from users where id = ?"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[$_SESSION[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user_id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]]);</w:t>
      </w:r>
    </w:p>
    <w:p w14:paraId="0E2D499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($query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-&gt;</w:t>
      </w:r>
      <w:proofErr w:type="spellStart"/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rowCount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)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{</w:t>
      </w:r>
    </w:p>
    <w:p w14:paraId="7A6DD03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($true) 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header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"Location: {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$true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}"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61D9D96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$user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$query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-&gt;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fetch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7D76DF6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return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$user;</w:t>
      </w:r>
    </w:p>
    <w:p w14:paraId="54660E3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}</w:t>
      </w:r>
    </w:p>
    <w:p w14:paraId="6A3D62D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} </w:t>
      </w:r>
      <w:proofErr w:type="gram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catch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Throwable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th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{}</w:t>
      </w:r>
    </w:p>
    <w:p w14:paraId="50050D9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}</w:t>
      </w:r>
    </w:p>
    <w:p w14:paraId="6CE865D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2A9834E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($false) 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header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"Location: {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$false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}"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2C32AAE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return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null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2ED26A9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594F9EB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5E896C8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function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startSession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{</w:t>
      </w:r>
    </w:p>
    <w:p w14:paraId="5914ABB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session_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status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)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===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PHP_SESSION_NONE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)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session_start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();</w:t>
      </w:r>
    </w:p>
    <w:p w14:paraId="090D5CD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60AE414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?&gt;</w:t>
      </w:r>
    </w:p>
    <w:p w14:paraId="2E97541E" w14:textId="08B1C871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0A1F4A2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&lt;!--</w:t>
      </w:r>
      <w:proofErr w:type="gram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database.php</w:t>
      </w:r>
      <w:proofErr w:type="spell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--&gt;</w:t>
      </w:r>
    </w:p>
    <w:p w14:paraId="6D6C8A0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&lt;?php</w:t>
      </w:r>
    </w:p>
    <w:p w14:paraId="77F8939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"./vendor/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autoload.php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1643391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2BF0E49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dotenv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Dotenv</w:t>
      </w:r>
      <w:proofErr w:type="spellEnd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\</w:t>
      </w:r>
      <w:proofErr w:type="spellStart"/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Dotenv</w:t>
      </w:r>
      <w:proofErr w:type="spellEnd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::</w:t>
      </w:r>
      <w:proofErr w:type="spellStart"/>
      <w:proofErr w:type="gramEnd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createImmutable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__DIR__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537F580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dotenv</w:t>
      </w:r>
      <w:proofErr w:type="spellEnd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-&gt;</w:t>
      </w:r>
      <w:proofErr w:type="spellStart"/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safeLoad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57606A6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28DE6F7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function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getDSN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dbms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$host, $port,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dbname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$user, $password) {</w:t>
      </w:r>
    </w:p>
    <w:p w14:paraId="7867331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return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"{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$dbms</w:t>
      </w:r>
      <w:proofErr w:type="gram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}:host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={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$host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};port={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$port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};dbname={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$dbname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};user={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$user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};password={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$password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}"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2A1F29A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088CFB8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23993A9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function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query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$string, $params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[]) {</w:t>
      </w:r>
    </w:p>
    <w:p w14:paraId="486870B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global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pdo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69B9047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79EDC10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$query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pdo</w:t>
      </w:r>
      <w:proofErr w:type="spellEnd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-&gt;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prepare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($string);</w:t>
      </w:r>
    </w:p>
    <w:p w14:paraId="3112AA9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$query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-&gt;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execute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($params);</w:t>
      </w:r>
    </w:p>
    <w:p w14:paraId="342751A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return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$query;</w:t>
      </w:r>
    </w:p>
    <w:p w14:paraId="6375261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2044700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7C8A33D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try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5CF4095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</w:p>
    <w:p w14:paraId="19170BA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dbms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$_ENV[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"DBMS"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],</w:t>
      </w:r>
    </w:p>
    <w:p w14:paraId="2427A0C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"host"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$_ENV[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"HOST"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],</w:t>
      </w:r>
    </w:p>
    <w:p w14:paraId="1F4EA25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"port"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$_ENV[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"PORT"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],</w:t>
      </w:r>
    </w:p>
    <w:p w14:paraId="26B7C7F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dbname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$_ENV[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"DBNAME"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],</w:t>
      </w:r>
    </w:p>
    <w:p w14:paraId="737F241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$_ENV[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],</w:t>
      </w:r>
    </w:p>
    <w:p w14:paraId="6F97C27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$_ENV[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</w:t>
      </w:r>
    </w:p>
    <w:p w14:paraId="2C0C603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);</w:t>
      </w:r>
    </w:p>
    <w:p w14:paraId="71D40A1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</w:p>
    <w:p w14:paraId="6E94656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isset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($_ENV[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"DATABASE_URL"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])) {</w:t>
      </w:r>
    </w:p>
    <w:p w14:paraId="4E03183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db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parse_url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($_ENV[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"DATABASE_URL"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]);</w:t>
      </w:r>
    </w:p>
    <w:p w14:paraId="67C553F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dbms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pgsql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183418D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"host"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db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"host"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];</w:t>
      </w:r>
    </w:p>
    <w:p w14:paraId="21A969E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"port"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db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"port"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];</w:t>
      </w:r>
    </w:p>
    <w:p w14:paraId="7B50006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dbname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ltrim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db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"path"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"/"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472B7E0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db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];</w:t>
      </w:r>
    </w:p>
    <w:p w14:paraId="6A8F997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db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];</w:t>
      </w:r>
    </w:p>
    <w:p w14:paraId="21FEE41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}</w:t>
      </w:r>
    </w:p>
    <w:p w14:paraId="4A80FDE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</w:p>
    <w:p w14:paraId="51986B1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pdo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new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PDO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</w:p>
    <w:p w14:paraId="5F504C3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proofErr w:type="spell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getDSN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dbms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],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"host"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],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"port"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],</w:t>
      </w:r>
    </w:p>
    <w:p w14:paraId="26886FB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dbname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],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],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dsn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</w:t>
      </w:r>
    </w:p>
    <w:p w14:paraId="5B32668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);</w:t>
      </w:r>
    </w:p>
    <w:p w14:paraId="3793C82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pdo</w:t>
      </w:r>
      <w:proofErr w:type="spellEnd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-&gt;</w:t>
      </w:r>
      <w:proofErr w:type="spellStart"/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setAttribute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PDO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::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ATTR_ERRMODE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PDO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::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ERRMODE_EXCEPTION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3B72066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}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catch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(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\Throwable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th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{</w:t>
      </w:r>
    </w:p>
    <w:p w14:paraId="206BE0B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gram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die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"Cannot connect to the Database."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6599147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3CB2EB5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?&gt;</w:t>
      </w:r>
    </w:p>
    <w:p w14:paraId="276339E5" w14:textId="2FB3C611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7E76DD9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&lt;!--</w:t>
      </w:r>
      <w:proofErr w:type="gram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tables.php</w:t>
      </w:r>
      <w:proofErr w:type="spell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--&gt;</w:t>
      </w:r>
    </w:p>
    <w:p w14:paraId="311F6A3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&lt;?php</w:t>
      </w:r>
    </w:p>
    <w:p w14:paraId="1D3B2FD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database.php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02A69C0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4CBD75D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$queries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[</w:t>
      </w:r>
    </w:p>
    <w:p w14:paraId="1B5F82A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// users</w:t>
      </w:r>
    </w:p>
    <w:p w14:paraId="3A23B8E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 xml:space="preserve">"create table if not exists </w:t>
      </w:r>
      <w:proofErr w:type="gram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users(</w:t>
      </w:r>
      <w:proofErr w:type="gramEnd"/>
    </w:p>
    <w:p w14:paraId="0778476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                id serial,</w:t>
      </w:r>
    </w:p>
    <w:p w14:paraId="2C585F6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                email character varying not null,</w:t>
      </w:r>
    </w:p>
    <w:p w14:paraId="555117E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                name character varying,</w:t>
      </w:r>
    </w:p>
    <w:p w14:paraId="23100F0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                password character varying,</w:t>
      </w:r>
    </w:p>
    <w:p w14:paraId="3A1D6C4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                PRIMARY KEY (id)</w:t>
      </w:r>
    </w:p>
    <w:p w14:paraId="15CF35B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        );"</w:t>
      </w:r>
    </w:p>
    <w:p w14:paraId="494B514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];</w:t>
      </w:r>
    </w:p>
    <w:p w14:paraId="69797D9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74D4B6B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gram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foreach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$queries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as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$query) {</w:t>
      </w:r>
    </w:p>
    <w:p w14:paraId="1F71892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try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61A789E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query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($query);</w:t>
      </w:r>
    </w:p>
    <w:p w14:paraId="7361B8C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} </w:t>
      </w:r>
      <w:proofErr w:type="gram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catch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Throwable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th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{</w:t>
      </w:r>
    </w:p>
    <w:p w14:paraId="06FBB3E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proofErr w:type="gram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die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"Something went wrong while setting up the Database"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013111D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}</w:t>
      </w:r>
    </w:p>
    <w:p w14:paraId="5285263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5916E02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?&gt;</w:t>
      </w:r>
    </w:p>
    <w:p w14:paraId="1EC25777" w14:textId="6E660DE9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65A72A8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&lt;!--</w:t>
      </w:r>
      <w:proofErr w:type="gram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sign-</w:t>
      </w:r>
      <w:proofErr w:type="spell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in.php</w:t>
      </w:r>
      <w:proofErr w:type="spell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--&gt;</w:t>
      </w:r>
    </w:p>
    <w:p w14:paraId="5917279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"./_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init.php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8571F6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&lt;?php</w:t>
      </w:r>
    </w:p>
    <w:p w14:paraId="715B9D4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$user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signedIn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index.php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62AECE1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6724517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$messages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[];</w:t>
      </w:r>
    </w:p>
    <w:p w14:paraId="7755522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gram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check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($_POST,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"submit"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"sign-in"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)) {</w:t>
      </w:r>
    </w:p>
    <w:p w14:paraId="1F3CECB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$session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$_POST[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"session"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];</w:t>
      </w:r>
    </w:p>
    <w:p w14:paraId="7F5321B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keep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$session,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3342655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apply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$session,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($k, $v) =&gt;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trim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($v));</w:t>
      </w:r>
    </w:p>
    <w:p w14:paraId="15379DF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$subtitles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[];</w:t>
      </w:r>
    </w:p>
    <w:p w14:paraId="11B4E0C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$user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null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631F30E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3EA3806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($session[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]))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 must not be empty."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2182E17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else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351156F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$query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query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"select id, password from users where email = ?"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[$session[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]]);</w:t>
      </w:r>
    </w:p>
    <w:p w14:paraId="75424AC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($query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-&gt;</w:t>
      </w:r>
      <w:proofErr w:type="spellStart"/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rowCount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)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</w:t>
      </w:r>
    </w:p>
    <w:p w14:paraId="0B3B703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 does not exist."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024D93A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else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$user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$query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-&gt;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fetch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7525353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}</w:t>
      </w:r>
    </w:p>
    <w:p w14:paraId="2F76915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72B3713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($session[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]))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 must not be empty."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690BB31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elseif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($user) {</w:t>
      </w:r>
    </w:p>
    <w:p w14:paraId="00E3088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password</w:t>
      </w:r>
      <w:proofErr w:type="gramEnd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_verify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($session[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], $user[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])) {</w:t>
      </w:r>
    </w:p>
    <w:p w14:paraId="20CABDD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 is incorrect."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1CE2C88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}</w:t>
      </w:r>
    </w:p>
    <w:p w14:paraId="433421C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}</w:t>
      </w:r>
    </w:p>
    <w:p w14:paraId="42007DA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27E0AA2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($subtitles))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($messages, [</w:t>
      </w:r>
    </w:p>
    <w:p w14:paraId="70EBC4F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"type"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"negative"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1FF0708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"Account Authentication Failed"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6618DC0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"subtitles"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$subtitles</w:t>
      </w:r>
    </w:p>
    <w:p w14:paraId="62BCF5B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]);</w:t>
      </w:r>
    </w:p>
    <w:p w14:paraId="062B682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else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4A46EDD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try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1E1E425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spell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signIn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($user);</w:t>
      </w:r>
    </w:p>
    <w:p w14:paraId="09E4E90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header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"Location: 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index.php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2DCC024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// </w:t>
      </w:r>
      <w:proofErr w:type="spell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$messages, [</w:t>
      </w:r>
    </w:p>
    <w:p w14:paraId="067FACF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//     "type" =&gt; "positive",</w:t>
      </w:r>
    </w:p>
    <w:p w14:paraId="6B1A62E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//     "title" =&gt; "Account Authentication Succeeded",</w:t>
      </w:r>
    </w:p>
    <w:p w14:paraId="6E51317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//     "subtitle" =&gt; "Your account has been registered. You may now try signing in this account."</w:t>
      </w:r>
    </w:p>
    <w:p w14:paraId="3BE2FA9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// ]);</w:t>
      </w:r>
    </w:p>
    <w:p w14:paraId="0DB46FC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}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catch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(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\Throwable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th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{</w:t>
      </w:r>
    </w:p>
    <w:p w14:paraId="5E305DC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echo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var_dump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th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008BC37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$messages, [</w:t>
      </w:r>
    </w:p>
    <w:p w14:paraId="0CD669F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"type"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"negative"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18AC42B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"Account Authentication Failed"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2388098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"subtitle"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"Something went wrong while authenticating your account."</w:t>
      </w:r>
    </w:p>
    <w:p w14:paraId="34E1AA1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]);</w:t>
      </w:r>
    </w:p>
    <w:p w14:paraId="5046043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}</w:t>
      </w:r>
    </w:p>
    <w:p w14:paraId="291D60E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}</w:t>
      </w:r>
    </w:p>
    <w:p w14:paraId="671A694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7B44FAC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?&gt;</w:t>
      </w:r>
    </w:p>
    <w:p w14:paraId="2056143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"./_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start.php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1524D2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a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"link-button"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href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"./sign-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up.php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&gt;&lt;&lt; Sign Up&lt;/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a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D65F24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h1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&gt;Sign In&lt;/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h1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B0D9C2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proofErr w:type="spellStart"/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em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&gt;Already have an account? Sign in and gain 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access!&lt;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/</w:t>
      </w:r>
      <w:proofErr w:type="spellStart"/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em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42DAF0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proofErr w:type="spellStart"/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br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7A0BEC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render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messages.php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"messages"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$messages]) ?&gt;</w:t>
      </w:r>
    </w:p>
    <w:p w14:paraId="6CC33E8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form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action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"./sign-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in.php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method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"post"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19423B9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"field"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1CF4465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for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session_email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23BBD4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Email &lt;?php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render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hint.php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"char"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"*"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28D8B9F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"Required"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1D63E20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1BE3B69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input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name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"session[email]"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id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session_email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required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09E146C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26429E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"field"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7A8BAA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for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session_password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1F0D0E1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Password &lt;?php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render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hint.php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"char"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"*"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52E2E44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"Required"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55C095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16DEA25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input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name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"session[password]"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id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session_password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required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606169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29D101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"field"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E7F4AF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button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"submit"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name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"submit"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value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"sign-in"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&gt;Submit&lt;/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button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46B2B2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0E62B5E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form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BE9571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"./_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end.php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C3097A2" w14:textId="0DB6A962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73B67F9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&lt;!--</w:t>
      </w:r>
      <w:proofErr w:type="gram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sign-</w:t>
      </w:r>
      <w:proofErr w:type="spellStart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up.php</w:t>
      </w:r>
      <w:proofErr w:type="spellEnd"/>
      <w:r w:rsidRPr="009E575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--&gt;</w:t>
      </w:r>
    </w:p>
    <w:p w14:paraId="3B4A5D1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"./_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init.php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EE0FD1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&lt;?php</w:t>
      </w:r>
    </w:p>
    <w:p w14:paraId="085B144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$user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signedIn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index.php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2924EFD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09119FA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$messages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[];</w:t>
      </w:r>
    </w:p>
    <w:p w14:paraId="0426013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gram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check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($_POST,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"submit"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"sign-up"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)) {</w:t>
      </w:r>
    </w:p>
    <w:p w14:paraId="41095C0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$user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$_POST[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];</w:t>
      </w:r>
    </w:p>
    <w:p w14:paraId="1F1BF8C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keep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$user,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"name"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password_confirmation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0F2365F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apply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$user,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($k, $v) =&gt;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trim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($v));</w:t>
      </w:r>
    </w:p>
    <w:p w14:paraId="5C0AE09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$subtitles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[];</w:t>
      </w:r>
    </w:p>
    <w:p w14:paraId="2856B502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216AD16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]))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 must not be empty."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19EF9DA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else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187EFB1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$query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query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"select id from users where email = ?"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[$user[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]]);</w:t>
      </w:r>
    </w:p>
    <w:p w14:paraId="5A734D6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($query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-&gt;</w:t>
      </w:r>
      <w:proofErr w:type="spellStart"/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rowCount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)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</w:t>
      </w:r>
    </w:p>
    <w:p w14:paraId="146DADD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 already exists."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); </w:t>
      </w:r>
    </w:p>
    <w:p w14:paraId="4EB375F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}</w:t>
      </w:r>
    </w:p>
    <w:p w14:paraId="55C047A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4C8AFA1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"name"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]))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"Name must not be empty."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0AA80A7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6BA611C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]))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 must not be empty."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5D03FE7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elseif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strlen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])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&lt;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7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)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 must be 7 characters or more."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7D46F87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26B7057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password_confirmation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])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&amp;&amp;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</w:t>
      </w:r>
    </w:p>
    <w:p w14:paraId="565A437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&amp;&amp;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strlen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])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&gt;=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7</w:t>
      </w:r>
    </w:p>
    <w:p w14:paraId="5FDBB2E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&amp;&amp;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$user[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proofErr w:type="gramEnd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$user[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password_confirmation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</w:t>
      </w:r>
    </w:p>
    <w:p w14:paraId="0A6C27D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 Confirmation must match Password."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7241DCC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63BF2DB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($subtitles))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($messages, [</w:t>
      </w:r>
    </w:p>
    <w:p w14:paraId="384A59B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"type"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"negative"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17619CB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"Account Registration Failed"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16C54E3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"subtitles"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$subtitles</w:t>
      </w:r>
    </w:p>
    <w:p w14:paraId="2A56E0B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]);</w:t>
      </w:r>
    </w:p>
    <w:p w14:paraId="61F67CB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else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481AEB2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try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4BBBB78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pop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$user,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password_confirmation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7B7D25C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$user[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password_hash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],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null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0B207FF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$keys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array_keys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($user);</w:t>
      </w:r>
    </w:p>
    <w:p w14:paraId="78DB0E9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$columns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join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", 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$keys);</w:t>
      </w:r>
    </w:p>
    <w:p w14:paraId="06CC60A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$values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join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", 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array_map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fn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($e) =&gt;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":{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$e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}"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$keys));</w:t>
      </w:r>
    </w:p>
    <w:p w14:paraId="69A3879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query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"insert into users ({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$columns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}) values ({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$values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})"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$user);</w:t>
      </w:r>
    </w:p>
    <w:p w14:paraId="419628F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38AE558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$messages, [</w:t>
      </w:r>
    </w:p>
    <w:p w14:paraId="13143F6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"type"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"positive"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0AD091E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"Account Registration Succeeded"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7E7A3C0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"subtitle"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"Your account has been registered. You may now try signing in this account."</w:t>
      </w:r>
    </w:p>
    <w:p w14:paraId="325EEFE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]);</w:t>
      </w:r>
    </w:p>
    <w:p w14:paraId="7F27474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}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catch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(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\Throwable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th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{</w:t>
      </w:r>
    </w:p>
    <w:p w14:paraId="20E5D25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echo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var_dump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</w:t>
      </w:r>
      <w:proofErr w:type="spell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th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2BC26CB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spell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E575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$messages, [</w:t>
      </w:r>
    </w:p>
    <w:p w14:paraId="5CD20CB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"type"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"negative"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013E869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"Account Registration Failed"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56BE654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"subtitle"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"Something went wrong while registering your account."</w:t>
      </w:r>
    </w:p>
    <w:p w14:paraId="61417DB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]);</w:t>
      </w:r>
    </w:p>
    <w:p w14:paraId="288097A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}</w:t>
      </w:r>
    </w:p>
    <w:p w14:paraId="6846575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}</w:t>
      </w:r>
    </w:p>
    <w:p w14:paraId="6D9108C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700BB82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?&gt;</w:t>
      </w:r>
    </w:p>
    <w:p w14:paraId="0CA3960B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"./_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start.php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ABFE58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a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"link-button"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href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"./sign-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in.php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&gt;&lt;&lt; Sign In&lt;/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a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ED6765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h1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&gt;Sign Up&lt;/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h1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485D378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proofErr w:type="spellStart"/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em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&gt;New User? Sign up for an 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account!&lt;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/</w:t>
      </w:r>
      <w:proofErr w:type="spellStart"/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em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4D0E9ED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proofErr w:type="spellStart"/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br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44EFE4C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render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messages.php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"messages"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$messages]) ?&gt;</w:t>
      </w:r>
    </w:p>
    <w:p w14:paraId="4228CE9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form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action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"./sign-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up.php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method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"post"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28A029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"field"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393551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for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user_email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634508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Email &lt;?php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render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hint.php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"char"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"*"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50036BD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"Required and must be unique"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E4E0F79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03B4570C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input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name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"user[email]"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id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user_email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required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87C22C7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0D4F07B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"field"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BE7754F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for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user_name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98C2745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Name &lt;?php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render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hint.php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"char"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"*"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40CB7E86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"Required"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9C1A93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585178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input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"text"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name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"user[name]"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id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user_name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required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0DE404D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F995BB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"field"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960E94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for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user_password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5E31D3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Password &lt;?php </w:t>
      </w:r>
      <w:proofErr w:type="gram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render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hint.php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[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"char"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"*"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04E3C21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"Required and must be 7 or more characters long"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0988A7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7041ED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input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name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"user[password]"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id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user_password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minlength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"7"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required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41F04E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50AF41E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"field"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0440E93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for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user_password_confirmation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DEFD18D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Password Confirmation</w:t>
      </w:r>
    </w:p>
    <w:p w14:paraId="2446F84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1AE63A0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input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name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"user[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password_confirmation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]"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id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user_password_confirmation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minlength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"7"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A30C9B1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CB6599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"field"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A983BA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button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"submit"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name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"submit"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E575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value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"sign-up"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&gt;Submit&lt;/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button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D35D6F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45851614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&lt;/</w:t>
      </w:r>
      <w:r w:rsidRPr="009E575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form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1DACCE6A" w14:textId="77777777" w:rsidR="009E575E" w:rsidRPr="009E575E" w:rsidRDefault="009E575E" w:rsidP="009E575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spellStart"/>
      <w:r w:rsidRPr="009E575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"./_</w:t>
      </w:r>
      <w:proofErr w:type="spellStart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end.php</w:t>
      </w:r>
      <w:proofErr w:type="spellEnd"/>
      <w:r w:rsidRPr="009E575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</w:t>
      </w:r>
      <w:proofErr w:type="gramStart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E575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38CD56A" w14:textId="7C37D86E" w:rsidR="009E575E" w:rsidRDefault="009E575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568CEB1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&lt;!--</w:t>
      </w:r>
      <w:proofErr w:type="gramEnd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sign-</w:t>
      </w:r>
      <w:proofErr w:type="spellStart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out.php</w:t>
      </w:r>
      <w:proofErr w:type="spellEnd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--&gt;</w:t>
      </w:r>
    </w:p>
    <w:p w14:paraId="7724AD5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spell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"./_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init.php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51A114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&lt;?php</w:t>
      </w:r>
    </w:p>
    <w:p w14:paraId="6416DA8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spellStart"/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signOut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5BCACDF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header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"Location: ./sign-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in.php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0E4CD49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?&gt;</w:t>
      </w:r>
    </w:p>
    <w:p w14:paraId="0576F597" w14:textId="77777777" w:rsidR="009B3C7E" w:rsidRDefault="009B3C7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555968F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&lt;!--</w:t>
      </w:r>
      <w:proofErr w:type="gramEnd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index.php</w:t>
      </w:r>
      <w:proofErr w:type="spellEnd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--&gt;</w:t>
      </w:r>
    </w:p>
    <w:p w14:paraId="621BD71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spell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"./_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init.php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?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116882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&lt;?php</w:t>
      </w:r>
    </w:p>
    <w:p w14:paraId="38715BD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$user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signedIn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null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"./sign-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in.php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6FDD18A0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?&gt;</w:t>
      </w:r>
    </w:p>
    <w:p w14:paraId="1006A3F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spell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"./_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start.php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9CC2B1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a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"link-button"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href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"#sign-out"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onclick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confirm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'Are you sure you want to sign out?'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)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?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window.location</w:t>
      </w:r>
      <w:proofErr w:type="spellEnd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'./sign-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out.php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'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: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null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"&gt;&lt;&lt; Sign Out&lt;/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a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89E09B0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a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"link-button"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href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account.php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&gt;Account&lt;/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a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41E69A3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h1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&gt;Welcome 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&lt;?=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$user[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"name"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 ?&gt;!!!&lt;/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h1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46B67AA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proofErr w:type="spellStart"/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em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&gt;Hello and Good 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Morning!&lt;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/</w:t>
      </w:r>
      <w:proofErr w:type="spellStart"/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em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18B661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proofErr w:type="spellStart"/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br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BD8D7B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spell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"./_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end.php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B82C48B" w14:textId="01A9AB68" w:rsidR="009B3C7E" w:rsidRDefault="009B3C7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2ABD479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&lt;!--</w:t>
      </w:r>
      <w:proofErr w:type="gramEnd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account.php</w:t>
      </w:r>
      <w:proofErr w:type="spellEnd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--&gt;</w:t>
      </w:r>
    </w:p>
    <w:p w14:paraId="3A70E05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spell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"./_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init.php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?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175B846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&lt;?php</w:t>
      </w:r>
    </w:p>
    <w:p w14:paraId="2CF36DF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$user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signedIn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null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"./sign-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in.php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11CE4A9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32103CA0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$messages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[];</w:t>
      </w:r>
    </w:p>
    <w:p w14:paraId="33F2A1B0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$redirect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null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7E31B56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gram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check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($_POST,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"submit"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"account"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)) {</w:t>
      </w:r>
    </w:p>
    <w:p w14:paraId="540A044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$user_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$_POST[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];</w:t>
      </w:r>
    </w:p>
    <w:p w14:paraId="1F53881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keep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$user_,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"name"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new_password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new_password_confirmation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6298A1D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apply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$user_, </w:t>
      </w:r>
      <w:proofErr w:type="spell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fn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($k, $v) =&gt;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trim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($v));</w:t>
      </w:r>
    </w:p>
    <w:p w14:paraId="1485738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$subtitles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[];</w:t>
      </w:r>
    </w:p>
    <w:p w14:paraId="5EAD9AE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451D0EE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($user_[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]))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 must not be empty."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06D16C1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elseif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($user) {</w:t>
      </w:r>
    </w:p>
    <w:p w14:paraId="2B2D773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password</w:t>
      </w:r>
      <w:proofErr w:type="gramEnd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_verify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($user_[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], $user[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])) {</w:t>
      </w:r>
    </w:p>
    <w:p w14:paraId="0A435B4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 is incorrect."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5511E55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}</w:t>
      </w:r>
    </w:p>
    <w:p w14:paraId="2A985B6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}</w:t>
      </w:r>
    </w:p>
    <w:p w14:paraId="31F7509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77DC7AD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($subtitles)) {</w:t>
      </w:r>
    </w:p>
    <w:p w14:paraId="606161D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($user_[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new_password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])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&amp;&amp;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strlen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($user_[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new_password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])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&lt;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7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</w:t>
      </w:r>
    </w:p>
    <w:p w14:paraId="12F3904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 must be 7 characters or more."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24F2FAD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</w:p>
    <w:p w14:paraId="188CE38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($user_[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new_password_confirmation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</w:t>
      </w:r>
    </w:p>
    <w:p w14:paraId="7002072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</w:t>
      </w:r>
      <w:proofErr w:type="gram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($user_[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new_password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</w:t>
      </w:r>
    </w:p>
    <w:p w14:paraId="18D8BA0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&amp;&amp;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strlen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($user_[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new_password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])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&gt;=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7</w:t>
      </w:r>
    </w:p>
    <w:p w14:paraId="4D65A98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&amp;&amp;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$user_[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new_password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proofErr w:type="gramEnd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$user_[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new_password_confirmation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</w:t>
      </w:r>
    </w:p>
    <w:p w14:paraId="5025C46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"New Password Confirmation must match New Password."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53EDC41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}</w:t>
      </w:r>
    </w:p>
    <w:p w14:paraId="6388AA8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0D02E6C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($subtitles))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array_push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($messages, [</w:t>
      </w:r>
    </w:p>
    <w:p w14:paraId="435BD25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"type"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"negative"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34A1CF2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"Account Update Failed"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3E946900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"subtitles"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$subtitles</w:t>
      </w:r>
    </w:p>
    <w:p w14:paraId="5E8D056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]);</w:t>
      </w:r>
    </w:p>
    <w:p w14:paraId="6316446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else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684AC50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try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1776BFA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$name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pop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$user_,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"name"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41A2E5B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$password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pop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$user_,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new_password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2152C5D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pop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$user_,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new_password_confirmation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7F7BA8D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pop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$user_,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4608DF4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</w:p>
    <w:p w14:paraId="5D6A6FD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($name)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&amp;&amp;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$name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$user[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"name"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</w:t>
      </w:r>
    </w:p>
    <w:p w14:paraId="5751B57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    $user_[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"name"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$name;</w:t>
      </w:r>
    </w:p>
    <w:p w14:paraId="74AC7E8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</w:p>
    <w:p w14:paraId="1880215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($password)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&amp;&amp;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password_verify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($password, $user[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]))</w:t>
      </w:r>
    </w:p>
    <w:p w14:paraId="068C0E4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    $user_[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password_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hash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$password,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null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460D77F0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0DBF157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($user_)) {</w:t>
      </w:r>
    </w:p>
    <w:p w14:paraId="76A769E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$columns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join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", 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array_map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spell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fn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($e) =&gt;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"{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$e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} = :{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$e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}"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array_keys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($user_)));</w:t>
      </w:r>
    </w:p>
    <w:p w14:paraId="0F97479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    $user_[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$user[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];</w:t>
      </w:r>
    </w:p>
    <w:p w14:paraId="39A2695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query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"update users set {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$columns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} where email = :email"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$user_);</w:t>
      </w:r>
    </w:p>
    <w:p w14:paraId="26B0D1C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686C939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$messages, [</w:t>
      </w:r>
    </w:p>
    <w:p w14:paraId="2866C89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   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"type"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"positive"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0A2A46A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   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"Account Update Succeeded"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12E59A4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   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"subtitle"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"Your account information has been updated."</w:t>
      </w:r>
    </w:p>
    <w:p w14:paraId="0D5BC02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    ]);</w:t>
      </w:r>
    </w:p>
    <w:p w14:paraId="13E75A6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2D84112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$user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signedIn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3E923EE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0B8355C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isset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($user_[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])) {</w:t>
      </w:r>
    </w:p>
    <w:p w14:paraId="487E2F1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        $messages[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count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($messages)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-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][</w:t>
      </w:r>
      <w:proofErr w:type="gram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"subtitle"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.=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 For security purposes, you need to sign in your account again."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2BE1A55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    $redirect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"./sign-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out.php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0A9059C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    </w:t>
      </w:r>
      <w:proofErr w:type="spellStart"/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signOut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5ED15EC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    }</w:t>
      </w:r>
    </w:p>
    <w:p w14:paraId="212E655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}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else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0BF395E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$messages, [</w:t>
      </w:r>
    </w:p>
    <w:p w14:paraId="1ACA6EB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   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"type"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"neutral"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630684B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   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"Account Update Ignored"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0C1DAA8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   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"subtitle"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"No changes were made."</w:t>
      </w:r>
    </w:p>
    <w:p w14:paraId="692405A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    ]);</w:t>
      </w:r>
    </w:p>
    <w:p w14:paraId="25F91D1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}</w:t>
      </w:r>
    </w:p>
    <w:p w14:paraId="60DD3A1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}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catch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(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\Throwable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</w:t>
      </w:r>
      <w:proofErr w:type="spell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th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{</w:t>
      </w:r>
    </w:p>
    <w:p w14:paraId="220A7C8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echo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var_dump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</w:t>
      </w:r>
      <w:proofErr w:type="spell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th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0758A17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array_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push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$messages, [</w:t>
      </w:r>
    </w:p>
    <w:p w14:paraId="6E36F1D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"type"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"negative"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4CE904B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"Account Update Failed"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22660C0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   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"subtitle"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"Something went wrong while updating your account."</w:t>
      </w:r>
    </w:p>
    <w:p w14:paraId="3FE89A4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]);</w:t>
      </w:r>
    </w:p>
    <w:p w14:paraId="5973439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}</w:t>
      </w:r>
    </w:p>
    <w:p w14:paraId="35F4379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}</w:t>
      </w:r>
    </w:p>
    <w:p w14:paraId="7504955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}</w:t>
      </w:r>
    </w:p>
    <w:p w14:paraId="4BE2C28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?&gt;</w:t>
      </w:r>
    </w:p>
    <w:p w14:paraId="554DF2F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spell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"./_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start.php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A6F98F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a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"link-button"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href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index.php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&gt;&lt;&lt; Home&lt;/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a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164D343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h1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&gt;Account&lt;/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h1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ADA24E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proofErr w:type="spellStart"/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em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&gt;Change and update your account 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information.&lt;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/</w:t>
      </w:r>
      <w:proofErr w:type="spellStart"/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em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0DC6D830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proofErr w:type="spellStart"/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br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0605F3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render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messages.php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"messages"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$messages]) ?&gt;</w:t>
      </w:r>
    </w:p>
    <w:p w14:paraId="2C326AA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form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action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account.php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method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"post"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533153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"field"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3C1927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for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user_email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41C642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Email</w:t>
      </w:r>
    </w:p>
    <w:p w14:paraId="703BEBB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45CF7FE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input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id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user_email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value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gram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&lt;?=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$user[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"email"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?&gt;"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readonly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disabled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4469F33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FA4775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"field"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38265A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for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user_name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4C834C0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Name &lt;?php </w:t>
      </w: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render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hint.php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"char"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"?"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6407980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"Must not be empty"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125F4FC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D856BD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input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"text"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name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"user[name]"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value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gram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&lt;?=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$user[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"name"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?&gt;"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id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user_name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2865D4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7B4A47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"field"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18171E6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for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user_new_password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49F580A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New Password &lt;?php </w:t>
      </w: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render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hint.php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 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"char"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"?"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,</w:t>
      </w:r>
    </w:p>
    <w:p w14:paraId="6A5635F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"Must be 7 or more characters long"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])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08619C7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3BBBF7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input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name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"user[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new_password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]"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id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user_new_password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minlength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"7"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4AC3FD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0F19391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"field"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5B05DC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for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user_new_password_confirmation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A0B8CF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New Password Confirmation</w:t>
      </w:r>
    </w:p>
    <w:p w14:paraId="582CA7F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44358C3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input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name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"user[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new_password_confirmation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]"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id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user_new_password_confirmation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5503A9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01E4D0A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proofErr w:type="spellStart"/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br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4225850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small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&gt;For added security, you need to enter your current password first before making any changes to your 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account.&lt;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small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46D997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"field"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BA549F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for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user_password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F144DF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Password</w:t>
      </w:r>
    </w:p>
    <w:p w14:paraId="0900F67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04FB3FD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input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"password"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name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"user[password]"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id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user_password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required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5CCFF6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1470277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"field"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2DA7719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button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"submit"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name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"submit"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value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"account"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&gt;Update&lt;/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button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0BBCF0B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A6B6DE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form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366507F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spell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"./_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end.php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 ?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CEEA980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&lt;?php </w:t>
      </w:r>
      <w:proofErr w:type="gram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$redirect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null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{ ?&gt;</w:t>
      </w:r>
    </w:p>
    <w:p w14:paraId="4AE9847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script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B8CAC50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setTimeout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function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 {</w:t>
      </w:r>
    </w:p>
    <w:p w14:paraId="5EBB716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</w:t>
      </w:r>
      <w:proofErr w:type="spellStart"/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window.location</w:t>
      </w:r>
      <w:proofErr w:type="spellEnd"/>
      <w:proofErr w:type="gramEnd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"&lt;?=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$redirect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?&gt;"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57FA251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},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7000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326E487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script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5216AE1" w14:textId="0446D57C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php }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?&gt;</w:t>
      </w:r>
    </w:p>
    <w:p w14:paraId="0DE6A856" w14:textId="77777777" w:rsidR="009B3C7E" w:rsidRDefault="009B3C7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460D9E1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&lt;!--</w:t>
      </w:r>
      <w:proofErr w:type="gramEnd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hint.php</w:t>
      </w:r>
      <w:proofErr w:type="spellEnd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--&gt;</w:t>
      </w:r>
    </w:p>
    <w:p w14:paraId="1375BE8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&lt;?php</w:t>
      </w:r>
    </w:p>
    <w:p w14:paraId="271B1E6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$char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??=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"?"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566A3BB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$title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??=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"..."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4480F32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?&gt;</w:t>
      </w:r>
    </w:p>
    <w:p w14:paraId="21FE0B8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"hint"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title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gram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&lt;?=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$title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?&gt;"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span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&gt;&lt;?= $char[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 ?&gt;&lt;/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span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5E13695" w14:textId="2B898F94" w:rsidR="009B3C7E" w:rsidRDefault="009B3C7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69BC42B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&lt;!--</w:t>
      </w:r>
      <w:proofErr w:type="gramEnd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messages.php</w:t>
      </w:r>
      <w:proofErr w:type="spellEnd"/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 xml:space="preserve"> --&gt;</w:t>
      </w:r>
    </w:p>
    <w:p w14:paraId="7657C29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&lt;?php</w:t>
      </w:r>
    </w:p>
    <w:p w14:paraId="1FD0F47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spell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require_once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"./</w:t>
      </w:r>
      <w:proofErr w:type="spell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utils.php</w:t>
      </w:r>
      <w:proofErr w:type="spellEnd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2E3F82B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5586D8F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$messages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??=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[];</w:t>
      </w:r>
    </w:p>
    <w:p w14:paraId="313E227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?&gt;</w:t>
      </w:r>
    </w:p>
    <w:p w14:paraId="37BD2BE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6F4A6D1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&lt;?php</w:t>
      </w:r>
    </w:p>
    <w:p w14:paraId="15474D2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proofErr w:type="gram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foreach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$messages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as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$message) {</w:t>
      </w:r>
    </w:p>
    <w:p w14:paraId="6B68276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$type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$message[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"type"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??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"positive"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15BBE6B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$title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$message[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"title"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??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648EEE1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$subtitle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$message[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"subtitle"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??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5A50F2F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$subtitles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$message[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"subtitles"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??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[];</w:t>
      </w:r>
    </w:p>
    <w:p w14:paraId="6E8615A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$subtitles </w:t>
      </w:r>
      <w:proofErr w:type="gram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is</w:t>
      </w:r>
      <w:proofErr w:type="gramEnd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_array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($subtitles)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?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[$subtitles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]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: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$subtitles;</w:t>
      </w:r>
    </w:p>
    <w:p w14:paraId="28F936F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7BBE0A9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($title)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&amp;&amp;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($subtitles))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continue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44A8A4B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?&gt;</w:t>
      </w:r>
    </w:p>
    <w:p w14:paraId="14C4998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class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</w:t>
      </w:r>
      <w:proofErr w:type="gramStart"/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&lt;?=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stitch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'message'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$type)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?&gt;"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543036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&lt;?php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($title)) { ?&gt;</w:t>
      </w:r>
    </w:p>
    <w:p w14:paraId="06E71A3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strong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&lt;?=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$title ?&gt;&lt;/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strong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6AE614A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&lt;?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php }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?&gt;</w:t>
      </w:r>
    </w:p>
    <w:p w14:paraId="17B37F5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&lt;?php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($subtitle)) { ?&gt;</w:t>
      </w:r>
    </w:p>
    <w:p w14:paraId="5C28443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span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&lt;?=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$subtitle ?&gt;&lt;/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span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0FCE644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&lt;?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php }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?&gt;</w:t>
      </w:r>
    </w:p>
    <w:p w14:paraId="7BEAA1C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&lt;?php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if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empty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($subtitles)) { ?&gt;</w:t>
      </w:r>
    </w:p>
    <w:p w14:paraId="734D5E4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ul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7A25D35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            &lt;?php </w:t>
      </w:r>
      <w:proofErr w:type="gramStart"/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foreach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$subtitles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as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$subtitle) { ?&gt;</w:t>
      </w:r>
    </w:p>
    <w:p w14:paraId="1829372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    &lt;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li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&lt;?=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$subtitle ?&gt;&lt;/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li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003498F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    &lt;?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php }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?&gt;</w:t>
      </w:r>
    </w:p>
    <w:p w14:paraId="7CDD53D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    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ul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1E6083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    &lt;?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php }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?&gt;</w:t>
      </w:r>
    </w:p>
    <w:p w14:paraId="00D7101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    &lt;/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div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&gt;</w:t>
      </w:r>
    </w:p>
    <w:p w14:paraId="5591D6F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&lt;?</w:t>
      </w:r>
      <w:proofErr w:type="gramStart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php }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?&gt;</w:t>
      </w:r>
    </w:p>
    <w:p w14:paraId="5755DF54" w14:textId="1520AE4A" w:rsidR="009B3C7E" w:rsidRDefault="009B3C7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p w14:paraId="4EF6229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/* style.css */</w:t>
      </w:r>
    </w:p>
    <w:p w14:paraId="53993FF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@import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"https://fonts.googleapis.com/css2?family=DM+Mono&amp;family=DM+Sans&amp;display=swap"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3937A30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2676E5A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*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3A55909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margin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7F989E8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padding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1D07CC8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box-sizing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border-box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4F3D7B1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/* font-size: 11pt; */</w:t>
      </w:r>
    </w:p>
    <w:p w14:paraId="04A8998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font-family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'DM Sans'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sans-serif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53164D9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19AAB41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44CC300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#</w:t>
      </w: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main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685B233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width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75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%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0B62779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max-width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640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px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5B93367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margin-top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10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399E810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margin-bottom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10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10C8A9A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/* border: 1px solid red; */</w:t>
      </w:r>
    </w:p>
    <w:p w14:paraId="7D2264A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margin-left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auto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2B7B6E5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margin-right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auto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3944271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069D6FE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60D9FD9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.hint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25E2E83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position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relative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0CF47090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display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inline-block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188EF63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background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proofErr w:type="spellStart"/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rgba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0.5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3F8874C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/* padding: 0.10em; */</w:t>
      </w:r>
    </w:p>
    <w:p w14:paraId="70F48CC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color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white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70C94E4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width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75CD35E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height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5C9B15E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border-radius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4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px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44A4E19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font-weight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bold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046E418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cursor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pointer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14D5C22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text-align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center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6786E6C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3D5137F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6FDDC5D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</w:t>
      </w:r>
      <w:proofErr w:type="spell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hint</w:t>
      </w:r>
      <w:proofErr w:type="gramEnd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:hover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29FCB12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background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black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5E245D4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341C987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48129F6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.hint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span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0D79B11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position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absolute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108ACF0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display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inline-block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383581C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top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50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%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77BFC21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left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50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%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1287068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transform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translate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-50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%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-50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%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)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scale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95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%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6111B51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7F5E1E7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58C3512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.field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580E5A7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margin-bottom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39B100F0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567DC72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324D5C4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.field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5CDA3CC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position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relative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3B5B6DF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display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block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3D96B9B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font-weight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bold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5A5F1CD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0DE20D8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342E522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.field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label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.hint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7011A48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position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absolute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6FE11E5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right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2A55C70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37C1F04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262C84C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.field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input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14ED9E3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display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block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7ADC072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width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100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%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660BA5E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padding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0.50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67E8926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border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px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solid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gray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6045E43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border-radius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0.5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7452026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0933082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05CBA43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.field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button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submit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 {</w:t>
      </w:r>
    </w:p>
    <w:p w14:paraId="7068B89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background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black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7C7E391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display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block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116034A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color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white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32D04DF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border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none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7C4C0D7D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6A737D"/>
          <w:sz w:val="18"/>
          <w:szCs w:val="18"/>
          <w:lang w:val="en-PH" w:eastAsia="en-PH"/>
        </w:rPr>
        <w:t>/* text-align: right; */</w:t>
      </w:r>
    </w:p>
    <w:p w14:paraId="0CAE71E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margin-left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auto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1B55017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padding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0.5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272500F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cursor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pointer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51A24D4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font-size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1.25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5A7AB4C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border-radius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0.5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3076A51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font-weight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bold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52A838E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box-shadow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-0.15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0.15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rgba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0.322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1A9CA03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05BAEF5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6F7DA20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.field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button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[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type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=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submit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]</w:t>
      </w:r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:hover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41BD6E7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background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proofErr w:type="spellStart"/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rgba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0.521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1B446EC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2B5A991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4DAEF3A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spellStart"/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br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4BC6E6C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height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28910DBB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display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block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5FC88EC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content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9ECBFF"/>
          <w:sz w:val="18"/>
          <w:szCs w:val="18"/>
          <w:lang w:val="en-PH" w:eastAsia="en-PH"/>
        </w:rPr>
        <w:t>""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2C1B66C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margin-bottom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3243AAE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68FF3C7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22C0CE4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.link</w:t>
      </w:r>
      <w:proofErr w:type="gramEnd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-button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59B609C0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display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inline-block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37A0FF0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padding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0.25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0.5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3664F8E0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background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proofErr w:type="spellStart"/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rgba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0.137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5AAC85D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color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black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!important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2797422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text-decoration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none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!important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70D0A83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border-radius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0.25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0FD2BAC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2254019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0BCDD88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</w:t>
      </w:r>
      <w:proofErr w:type="spell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link</w:t>
      </w:r>
      <w:proofErr w:type="gramEnd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-button:hover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72F837E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text-decoration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underline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!important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3785DE6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25B2F44F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5D53461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</w:t>
      </w:r>
      <w:proofErr w:type="spell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message</w:t>
      </w:r>
      <w:proofErr w:type="gramEnd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.positive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5EB43CC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background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proofErr w:type="spellStart"/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rgba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128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0.11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438BFA5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6C0F3B2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1F5D7B26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</w:t>
      </w:r>
      <w:proofErr w:type="spell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message</w:t>
      </w:r>
      <w:proofErr w:type="gramEnd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.negative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604A1FF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background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proofErr w:type="spellStart"/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rgba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255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0.11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16B94BA8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5D98285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3150C0A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</w:t>
      </w:r>
      <w:proofErr w:type="spell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message</w:t>
      </w:r>
      <w:proofErr w:type="gramEnd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.neutral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01FB130C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background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proofErr w:type="spellStart"/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rgba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255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255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0.11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18166112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2D969B60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05D3865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.message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1ED4C677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margin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proofErr w:type="spell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63CE926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background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proofErr w:type="spellStart"/>
      <w:proofErr w:type="gramStart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rgba</w:t>
      </w:r>
      <w:proofErr w:type="spell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(</w:t>
      </w:r>
      <w:proofErr w:type="gramEnd"/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128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128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128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,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0.192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);</w:t>
      </w:r>
    </w:p>
    <w:p w14:paraId="06D45F9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padding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1C636D8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border-radius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0.25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2D6DE029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6B3D51F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2A7F79F5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.message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&gt;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strong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7776691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font-size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1.15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14A9B2C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display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block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4D3D459A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42A40AB3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</w:p>
    <w:p w14:paraId="2A3B4221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proofErr w:type="gramStart"/>
      <w:r w:rsidRPr="009B3C7E">
        <w:rPr>
          <w:rFonts w:ascii="Ubuntu Mono" w:eastAsia="Times New Roman" w:hAnsi="Ubuntu Mono" w:cs="Times New Roman"/>
          <w:color w:val="B392F0"/>
          <w:sz w:val="18"/>
          <w:szCs w:val="18"/>
          <w:lang w:val="en-PH" w:eastAsia="en-PH"/>
        </w:rPr>
        <w:t>.message</w:t>
      </w:r>
      <w:proofErr w:type="gramEnd"/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</w:t>
      </w:r>
      <w:r w:rsidRPr="009B3C7E">
        <w:rPr>
          <w:rFonts w:ascii="Ubuntu Mono" w:eastAsia="Times New Roman" w:hAnsi="Ubuntu Mono" w:cs="Times New Roman"/>
          <w:color w:val="85E89D"/>
          <w:sz w:val="18"/>
          <w:szCs w:val="18"/>
          <w:lang w:val="en-PH" w:eastAsia="en-PH"/>
        </w:rPr>
        <w:t>li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 {</w:t>
      </w:r>
    </w:p>
    <w:p w14:paraId="3E64C24E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   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margin-left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 xml:space="preserve">: </w:t>
      </w:r>
      <w:r w:rsidRPr="009B3C7E">
        <w:rPr>
          <w:rFonts w:ascii="Ubuntu Mono" w:eastAsia="Times New Roman" w:hAnsi="Ubuntu Mono" w:cs="Times New Roman"/>
          <w:color w:val="79B8FF"/>
          <w:sz w:val="18"/>
          <w:szCs w:val="18"/>
          <w:lang w:val="en-PH" w:eastAsia="en-PH"/>
        </w:rPr>
        <w:t>2</w:t>
      </w:r>
      <w:r w:rsidRPr="009B3C7E">
        <w:rPr>
          <w:rFonts w:ascii="Ubuntu Mono" w:eastAsia="Times New Roman" w:hAnsi="Ubuntu Mono" w:cs="Times New Roman"/>
          <w:color w:val="F97583"/>
          <w:sz w:val="18"/>
          <w:szCs w:val="18"/>
          <w:lang w:val="en-PH" w:eastAsia="en-PH"/>
        </w:rPr>
        <w:t>em</w:t>
      </w: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;</w:t>
      </w:r>
    </w:p>
    <w:p w14:paraId="3A7F0DC4" w14:textId="77777777" w:rsidR="009B3C7E" w:rsidRPr="009B3C7E" w:rsidRDefault="009B3C7E" w:rsidP="009B3C7E">
      <w:pPr>
        <w:shd w:val="clear" w:color="auto" w:fill="24292E"/>
        <w:spacing w:line="240" w:lineRule="atLeast"/>
        <w:ind w:right="0"/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</w:pPr>
      <w:r w:rsidRPr="009B3C7E">
        <w:rPr>
          <w:rFonts w:ascii="Ubuntu Mono" w:eastAsia="Times New Roman" w:hAnsi="Ubuntu Mono" w:cs="Times New Roman"/>
          <w:color w:val="E1E4E8"/>
          <w:sz w:val="18"/>
          <w:szCs w:val="18"/>
          <w:lang w:val="en-PH" w:eastAsia="en-PH"/>
        </w:rPr>
        <w:t>}</w:t>
      </w:r>
    </w:p>
    <w:p w14:paraId="21CB0DB3" w14:textId="77777777" w:rsidR="009B3C7E" w:rsidRPr="00A36DEC" w:rsidRDefault="009B3C7E" w:rsidP="002E2E84">
      <w:pPr>
        <w:ind w:left="-142" w:right="0"/>
        <w:rPr>
          <w:rFonts w:ascii="Calibri" w:eastAsia="Calibri" w:hAnsi="Calibri" w:cs="Times New Roman"/>
          <w:szCs w:val="22"/>
          <w:lang w:val="en-PH" w:eastAsia="en-US"/>
        </w:rPr>
      </w:pPr>
    </w:p>
    <w:sectPr w:rsidR="009B3C7E" w:rsidRPr="00A36DEC" w:rsidSect="0052530A">
      <w:headerReference w:type="default" r:id="rId23"/>
      <w:footerReference w:type="default" r:id="rId24"/>
      <w:pgSz w:w="11907" w:h="16839" w:code="9"/>
      <w:pgMar w:top="1440" w:right="1134" w:bottom="1440" w:left="1440" w:header="289" w:footer="431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61C5F" w14:textId="77777777" w:rsidR="003604F1" w:rsidRDefault="003604F1" w:rsidP="00C51CF5">
      <w:r>
        <w:separator/>
      </w:r>
    </w:p>
  </w:endnote>
  <w:endnote w:type="continuationSeparator" w:id="0">
    <w:p w14:paraId="3212FBE2" w14:textId="77777777" w:rsidR="003604F1" w:rsidRDefault="003604F1" w:rsidP="00C51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altName w:val="MS Gothic"/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3C7ED" w14:textId="1B59E9B5" w:rsidR="004F7C59" w:rsidRPr="00F408B7" w:rsidRDefault="004F7C59">
    <w:pPr>
      <w:pStyle w:val="Footer"/>
      <w:jc w:val="right"/>
      <w:rPr>
        <w:rFonts w:ascii="Arial" w:hAnsi="Arial" w:cs="Arial"/>
        <w:sz w:val="20"/>
        <w:szCs w:val="20"/>
      </w:rPr>
    </w:pPr>
  </w:p>
  <w:p w14:paraId="6179CFD3" w14:textId="77777777" w:rsidR="004F7C59" w:rsidRDefault="004F7C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952A3" w14:textId="77777777" w:rsidR="003604F1" w:rsidRDefault="003604F1" w:rsidP="00C51CF5">
      <w:r>
        <w:separator/>
      </w:r>
    </w:p>
  </w:footnote>
  <w:footnote w:type="continuationSeparator" w:id="0">
    <w:p w14:paraId="62D9AF09" w14:textId="77777777" w:rsidR="003604F1" w:rsidRDefault="003604F1" w:rsidP="00C51C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8BC05" w14:textId="77777777" w:rsidR="00954DE7" w:rsidRDefault="004F7C59">
    <w:pPr>
      <w:pStyle w:val="Header"/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39C754E" wp14:editId="35395DB4">
              <wp:simplePos x="0" y="0"/>
              <wp:positionH relativeFrom="page">
                <wp:posOffset>895350</wp:posOffset>
              </wp:positionH>
              <wp:positionV relativeFrom="page">
                <wp:posOffset>306070</wp:posOffset>
              </wp:positionV>
              <wp:extent cx="3005070" cy="9467090"/>
              <wp:effectExtent l="0" t="0" r="5080" b="0"/>
              <wp:wrapNone/>
              <wp:docPr id="4" name="Manual Inpu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05070" cy="9467090"/>
                      </a:xfrm>
                      <a:prstGeom prst="flowChartManualInput">
                        <a:avLst/>
                      </a:prstGeom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40500</wp14:pctWidth>
              </wp14:sizeRelH>
              <wp14:sizeRelV relativeFrom="page">
                <wp14:pctHeight>94100</wp14:pctHeight>
              </wp14:sizeRelV>
            </wp:anchor>
          </w:drawing>
        </mc:Choice>
        <mc:Fallback>
          <w:pict>
            <v:shapetype w14:anchorId="38372F5E"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Manual Input 4" o:spid="_x0000_s1026" type="#_x0000_t118" style="position:absolute;margin-left:70.5pt;margin-top:24.1pt;width:236.6pt;height:745.45pt;z-index:-251657216;visibility:visible;mso-wrap-style:square;mso-width-percent:405;mso-height-percent:941;mso-wrap-distance-left:9pt;mso-wrap-distance-top:0;mso-wrap-distance-right:9pt;mso-wrap-distance-bottom:0;mso-position-horizontal:absolute;mso-position-horizontal-relative:page;mso-position-vertical:absolute;mso-position-vertical-relative:page;mso-width-percent:405;mso-height-percent:941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" fillcolor="#eaf4d7 [660]" stroked="f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23F4"/>
    <w:multiLevelType w:val="hybridMultilevel"/>
    <w:tmpl w:val="A328A6FA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9B2BD6"/>
    <w:multiLevelType w:val="hybridMultilevel"/>
    <w:tmpl w:val="048CDB26"/>
    <w:lvl w:ilvl="0" w:tplc="DA3CEC2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B00E5"/>
    <w:multiLevelType w:val="hybridMultilevel"/>
    <w:tmpl w:val="048CDB26"/>
    <w:lvl w:ilvl="0" w:tplc="DA3CEC2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C1B7B"/>
    <w:multiLevelType w:val="hybridMultilevel"/>
    <w:tmpl w:val="F1F625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70D0F"/>
    <w:multiLevelType w:val="hybridMultilevel"/>
    <w:tmpl w:val="5CD0E9B0"/>
    <w:lvl w:ilvl="0" w:tplc="BD945BF6">
      <w:start w:val="1"/>
      <w:numFmt w:val="decimal"/>
      <w:lvlText w:val="%1."/>
      <w:lvlJc w:val="left"/>
      <w:pPr>
        <w:ind w:left="812" w:hanging="544"/>
      </w:pPr>
      <w:rPr>
        <w:rFonts w:ascii="Arial" w:eastAsia="Arial" w:hAnsi="Arial" w:cs="Arial" w:hint="default"/>
        <w:spacing w:val="-5"/>
        <w:w w:val="99"/>
        <w:sz w:val="22"/>
        <w:szCs w:val="22"/>
        <w:lang w:val="en-US" w:eastAsia="en-US" w:bidi="ar-SA"/>
      </w:rPr>
    </w:lvl>
    <w:lvl w:ilvl="1" w:tplc="8674B0A4">
      <w:numFmt w:val="bullet"/>
      <w:lvlText w:val="•"/>
      <w:lvlJc w:val="left"/>
      <w:pPr>
        <w:ind w:left="1735" w:hanging="544"/>
      </w:pPr>
      <w:rPr>
        <w:rFonts w:hint="default"/>
        <w:lang w:val="en-US" w:eastAsia="en-US" w:bidi="ar-SA"/>
      </w:rPr>
    </w:lvl>
    <w:lvl w:ilvl="2" w:tplc="3112D03E">
      <w:numFmt w:val="bullet"/>
      <w:lvlText w:val="•"/>
      <w:lvlJc w:val="left"/>
      <w:pPr>
        <w:ind w:left="2650" w:hanging="544"/>
      </w:pPr>
      <w:rPr>
        <w:rFonts w:hint="default"/>
        <w:lang w:val="en-US" w:eastAsia="en-US" w:bidi="ar-SA"/>
      </w:rPr>
    </w:lvl>
    <w:lvl w:ilvl="3" w:tplc="954290A0">
      <w:numFmt w:val="bullet"/>
      <w:lvlText w:val="•"/>
      <w:lvlJc w:val="left"/>
      <w:pPr>
        <w:ind w:left="3565" w:hanging="544"/>
      </w:pPr>
      <w:rPr>
        <w:rFonts w:hint="default"/>
        <w:lang w:val="en-US" w:eastAsia="en-US" w:bidi="ar-SA"/>
      </w:rPr>
    </w:lvl>
    <w:lvl w:ilvl="4" w:tplc="AD8EB250">
      <w:numFmt w:val="bullet"/>
      <w:lvlText w:val="•"/>
      <w:lvlJc w:val="left"/>
      <w:pPr>
        <w:ind w:left="4480" w:hanging="544"/>
      </w:pPr>
      <w:rPr>
        <w:rFonts w:hint="default"/>
        <w:lang w:val="en-US" w:eastAsia="en-US" w:bidi="ar-SA"/>
      </w:rPr>
    </w:lvl>
    <w:lvl w:ilvl="5" w:tplc="395C0648">
      <w:numFmt w:val="bullet"/>
      <w:lvlText w:val="•"/>
      <w:lvlJc w:val="left"/>
      <w:pPr>
        <w:ind w:left="5395" w:hanging="544"/>
      </w:pPr>
      <w:rPr>
        <w:rFonts w:hint="default"/>
        <w:lang w:val="en-US" w:eastAsia="en-US" w:bidi="ar-SA"/>
      </w:rPr>
    </w:lvl>
    <w:lvl w:ilvl="6" w:tplc="7570DD6C">
      <w:numFmt w:val="bullet"/>
      <w:lvlText w:val="•"/>
      <w:lvlJc w:val="left"/>
      <w:pPr>
        <w:ind w:left="6310" w:hanging="544"/>
      </w:pPr>
      <w:rPr>
        <w:rFonts w:hint="default"/>
        <w:lang w:val="en-US" w:eastAsia="en-US" w:bidi="ar-SA"/>
      </w:rPr>
    </w:lvl>
    <w:lvl w:ilvl="7" w:tplc="14FECAC6">
      <w:numFmt w:val="bullet"/>
      <w:lvlText w:val="•"/>
      <w:lvlJc w:val="left"/>
      <w:pPr>
        <w:ind w:left="7225" w:hanging="544"/>
      </w:pPr>
      <w:rPr>
        <w:rFonts w:hint="default"/>
        <w:lang w:val="en-US" w:eastAsia="en-US" w:bidi="ar-SA"/>
      </w:rPr>
    </w:lvl>
    <w:lvl w:ilvl="8" w:tplc="AA841A6C">
      <w:numFmt w:val="bullet"/>
      <w:lvlText w:val="•"/>
      <w:lvlJc w:val="left"/>
      <w:pPr>
        <w:ind w:left="8140" w:hanging="544"/>
      </w:pPr>
      <w:rPr>
        <w:rFonts w:hint="default"/>
        <w:lang w:val="en-US" w:eastAsia="en-US" w:bidi="ar-SA"/>
      </w:rPr>
    </w:lvl>
  </w:abstractNum>
  <w:abstractNum w:abstractNumId="5" w15:restartNumberingAfterBreak="0">
    <w:nsid w:val="1D934898"/>
    <w:multiLevelType w:val="hybridMultilevel"/>
    <w:tmpl w:val="49C8E2F0"/>
    <w:lvl w:ilvl="0" w:tplc="34090001">
      <w:start w:val="1"/>
      <w:numFmt w:val="bullet"/>
      <w:lvlText w:val=""/>
      <w:lvlJc w:val="left"/>
      <w:pPr>
        <w:ind w:left="1348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6" w15:restartNumberingAfterBreak="0">
    <w:nsid w:val="31E67CA3"/>
    <w:multiLevelType w:val="hybridMultilevel"/>
    <w:tmpl w:val="B730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7D2B2D"/>
    <w:multiLevelType w:val="hybridMultilevel"/>
    <w:tmpl w:val="048CDB26"/>
    <w:lvl w:ilvl="0" w:tplc="DA3CEC2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A63FA"/>
    <w:multiLevelType w:val="hybridMultilevel"/>
    <w:tmpl w:val="74C08EEE"/>
    <w:lvl w:ilvl="0" w:tplc="A2B4598A">
      <w:start w:val="8"/>
      <w:numFmt w:val="decimal"/>
      <w:lvlText w:val="%1."/>
      <w:lvlJc w:val="left"/>
      <w:pPr>
        <w:ind w:left="1000" w:hanging="240"/>
        <w:jc w:val="right"/>
      </w:pPr>
      <w:rPr>
        <w:rFonts w:hint="default"/>
        <w:spacing w:val="-1"/>
        <w:w w:val="68"/>
        <w:lang w:val="en-US" w:eastAsia="en-US" w:bidi="ar-SA"/>
      </w:rPr>
    </w:lvl>
    <w:lvl w:ilvl="1" w:tplc="6E0EA532">
      <w:start w:val="1"/>
      <w:numFmt w:val="lowerLetter"/>
      <w:lvlText w:val="%2."/>
      <w:lvlJc w:val="left"/>
      <w:pPr>
        <w:ind w:left="1228" w:hanging="228"/>
      </w:pPr>
      <w:rPr>
        <w:rFonts w:ascii="Trebuchet MS" w:eastAsia="Trebuchet MS" w:hAnsi="Trebuchet MS" w:cs="Trebuchet MS" w:hint="default"/>
        <w:spacing w:val="-1"/>
        <w:w w:val="68"/>
        <w:sz w:val="22"/>
        <w:szCs w:val="22"/>
        <w:lang w:val="en-US" w:eastAsia="en-US" w:bidi="ar-SA"/>
      </w:rPr>
    </w:lvl>
    <w:lvl w:ilvl="2" w:tplc="183E56EC">
      <w:numFmt w:val="bullet"/>
      <w:lvlText w:val="•"/>
      <w:lvlJc w:val="left"/>
      <w:pPr>
        <w:ind w:left="2378" w:hanging="228"/>
      </w:pPr>
      <w:rPr>
        <w:rFonts w:hint="default"/>
        <w:lang w:val="en-US" w:eastAsia="en-US" w:bidi="ar-SA"/>
      </w:rPr>
    </w:lvl>
    <w:lvl w:ilvl="3" w:tplc="082AAB02">
      <w:numFmt w:val="bullet"/>
      <w:lvlText w:val="•"/>
      <w:lvlJc w:val="left"/>
      <w:pPr>
        <w:ind w:left="3537" w:hanging="228"/>
      </w:pPr>
      <w:rPr>
        <w:rFonts w:hint="default"/>
        <w:lang w:val="en-US" w:eastAsia="en-US" w:bidi="ar-SA"/>
      </w:rPr>
    </w:lvl>
    <w:lvl w:ilvl="4" w:tplc="19DA42F2">
      <w:numFmt w:val="bullet"/>
      <w:lvlText w:val="•"/>
      <w:lvlJc w:val="left"/>
      <w:pPr>
        <w:ind w:left="4696" w:hanging="228"/>
      </w:pPr>
      <w:rPr>
        <w:rFonts w:hint="default"/>
        <w:lang w:val="en-US" w:eastAsia="en-US" w:bidi="ar-SA"/>
      </w:rPr>
    </w:lvl>
    <w:lvl w:ilvl="5" w:tplc="CDF6EA64">
      <w:numFmt w:val="bullet"/>
      <w:lvlText w:val="•"/>
      <w:lvlJc w:val="left"/>
      <w:pPr>
        <w:ind w:left="5854" w:hanging="228"/>
      </w:pPr>
      <w:rPr>
        <w:rFonts w:hint="default"/>
        <w:lang w:val="en-US" w:eastAsia="en-US" w:bidi="ar-SA"/>
      </w:rPr>
    </w:lvl>
    <w:lvl w:ilvl="6" w:tplc="B06471B8">
      <w:numFmt w:val="bullet"/>
      <w:lvlText w:val="•"/>
      <w:lvlJc w:val="left"/>
      <w:pPr>
        <w:ind w:left="7013" w:hanging="228"/>
      </w:pPr>
      <w:rPr>
        <w:rFonts w:hint="default"/>
        <w:lang w:val="en-US" w:eastAsia="en-US" w:bidi="ar-SA"/>
      </w:rPr>
    </w:lvl>
    <w:lvl w:ilvl="7" w:tplc="0C8CDA4A">
      <w:numFmt w:val="bullet"/>
      <w:lvlText w:val="•"/>
      <w:lvlJc w:val="left"/>
      <w:pPr>
        <w:ind w:left="8172" w:hanging="228"/>
      </w:pPr>
      <w:rPr>
        <w:rFonts w:hint="default"/>
        <w:lang w:val="en-US" w:eastAsia="en-US" w:bidi="ar-SA"/>
      </w:rPr>
    </w:lvl>
    <w:lvl w:ilvl="8" w:tplc="E02EC96C">
      <w:numFmt w:val="bullet"/>
      <w:lvlText w:val="•"/>
      <w:lvlJc w:val="left"/>
      <w:pPr>
        <w:ind w:left="9330" w:hanging="228"/>
      </w:pPr>
      <w:rPr>
        <w:rFonts w:hint="default"/>
        <w:lang w:val="en-US" w:eastAsia="en-US" w:bidi="ar-SA"/>
      </w:rPr>
    </w:lvl>
  </w:abstractNum>
  <w:abstractNum w:abstractNumId="9" w15:restartNumberingAfterBreak="0">
    <w:nsid w:val="767C3D55"/>
    <w:multiLevelType w:val="hybridMultilevel"/>
    <w:tmpl w:val="71DA302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0"/>
  </w:num>
  <w:num w:numId="5">
    <w:abstractNumId w:val="2"/>
  </w:num>
  <w:num w:numId="6">
    <w:abstractNumId w:val="7"/>
  </w:num>
  <w:num w:numId="7">
    <w:abstractNumId w:val="3"/>
  </w:num>
  <w:num w:numId="8">
    <w:abstractNumId w:val="9"/>
  </w:num>
  <w:num w:numId="9">
    <w:abstractNumId w:val="4"/>
  </w:num>
  <w:num w:numId="10">
    <w:abstractNumId w:val="8"/>
  </w:num>
  <w:num w:numId="11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UwsDAyNDY1MTUxMDVQ0lEKTi0uzszPAykwrAUAskxDGywAAAA="/>
  </w:docVars>
  <w:rsids>
    <w:rsidRoot w:val="00266430"/>
    <w:rsid w:val="00003F02"/>
    <w:rsid w:val="00015E27"/>
    <w:rsid w:val="000216EF"/>
    <w:rsid w:val="00032213"/>
    <w:rsid w:val="0004054A"/>
    <w:rsid w:val="00042C6E"/>
    <w:rsid w:val="000460CD"/>
    <w:rsid w:val="000521EF"/>
    <w:rsid w:val="000537E4"/>
    <w:rsid w:val="0005785A"/>
    <w:rsid w:val="000626D8"/>
    <w:rsid w:val="000629BD"/>
    <w:rsid w:val="000640CC"/>
    <w:rsid w:val="000660DE"/>
    <w:rsid w:val="00082B8C"/>
    <w:rsid w:val="00083CA5"/>
    <w:rsid w:val="00085316"/>
    <w:rsid w:val="00085492"/>
    <w:rsid w:val="000874E5"/>
    <w:rsid w:val="00097317"/>
    <w:rsid w:val="000A545F"/>
    <w:rsid w:val="000B5DCA"/>
    <w:rsid w:val="000C42E8"/>
    <w:rsid w:val="000C6BEA"/>
    <w:rsid w:val="000F3953"/>
    <w:rsid w:val="000F3BEA"/>
    <w:rsid w:val="000F3F19"/>
    <w:rsid w:val="00100F90"/>
    <w:rsid w:val="0010314C"/>
    <w:rsid w:val="001049BA"/>
    <w:rsid w:val="00105CE1"/>
    <w:rsid w:val="00110CD3"/>
    <w:rsid w:val="001172E4"/>
    <w:rsid w:val="001244E7"/>
    <w:rsid w:val="00127971"/>
    <w:rsid w:val="001308C0"/>
    <w:rsid w:val="00133F9C"/>
    <w:rsid w:val="00140BB7"/>
    <w:rsid w:val="001427DB"/>
    <w:rsid w:val="001439D3"/>
    <w:rsid w:val="00153B84"/>
    <w:rsid w:val="0016490D"/>
    <w:rsid w:val="001653EA"/>
    <w:rsid w:val="001654DA"/>
    <w:rsid w:val="001759A4"/>
    <w:rsid w:val="00190BFE"/>
    <w:rsid w:val="00191330"/>
    <w:rsid w:val="001920B1"/>
    <w:rsid w:val="00192869"/>
    <w:rsid w:val="00192FFA"/>
    <w:rsid w:val="00196AAB"/>
    <w:rsid w:val="001A445D"/>
    <w:rsid w:val="001A4D1A"/>
    <w:rsid w:val="001A56FD"/>
    <w:rsid w:val="001B0B3D"/>
    <w:rsid w:val="001B0CF4"/>
    <w:rsid w:val="001B5530"/>
    <w:rsid w:val="001B5CCF"/>
    <w:rsid w:val="001C4D0B"/>
    <w:rsid w:val="001D239E"/>
    <w:rsid w:val="001D4BF2"/>
    <w:rsid w:val="001D4C45"/>
    <w:rsid w:val="001E208F"/>
    <w:rsid w:val="001E4714"/>
    <w:rsid w:val="001E56D2"/>
    <w:rsid w:val="001F6BAB"/>
    <w:rsid w:val="00202431"/>
    <w:rsid w:val="002046A9"/>
    <w:rsid w:val="00220ACA"/>
    <w:rsid w:val="002211F0"/>
    <w:rsid w:val="002247D4"/>
    <w:rsid w:val="00230278"/>
    <w:rsid w:val="002426FC"/>
    <w:rsid w:val="00251699"/>
    <w:rsid w:val="002528F3"/>
    <w:rsid w:val="00257CAE"/>
    <w:rsid w:val="00262DE5"/>
    <w:rsid w:val="00266076"/>
    <w:rsid w:val="0026623C"/>
    <w:rsid w:val="00266430"/>
    <w:rsid w:val="0027002D"/>
    <w:rsid w:val="00271E9B"/>
    <w:rsid w:val="002736BD"/>
    <w:rsid w:val="0027569F"/>
    <w:rsid w:val="0027583C"/>
    <w:rsid w:val="002823D7"/>
    <w:rsid w:val="002836F6"/>
    <w:rsid w:val="00290CEB"/>
    <w:rsid w:val="00291C07"/>
    <w:rsid w:val="00292009"/>
    <w:rsid w:val="002933BC"/>
    <w:rsid w:val="0029419C"/>
    <w:rsid w:val="00294E5C"/>
    <w:rsid w:val="00296B91"/>
    <w:rsid w:val="002B2007"/>
    <w:rsid w:val="002C192D"/>
    <w:rsid w:val="002C6277"/>
    <w:rsid w:val="002E1DF6"/>
    <w:rsid w:val="002E2E84"/>
    <w:rsid w:val="002F0BD0"/>
    <w:rsid w:val="002F2C0C"/>
    <w:rsid w:val="00304A86"/>
    <w:rsid w:val="00332C44"/>
    <w:rsid w:val="00333BA9"/>
    <w:rsid w:val="00353093"/>
    <w:rsid w:val="003604F1"/>
    <w:rsid w:val="003670C4"/>
    <w:rsid w:val="003878EE"/>
    <w:rsid w:val="00391D96"/>
    <w:rsid w:val="0039343A"/>
    <w:rsid w:val="00393FAC"/>
    <w:rsid w:val="00397BC9"/>
    <w:rsid w:val="003A5721"/>
    <w:rsid w:val="003B0DB8"/>
    <w:rsid w:val="003B3481"/>
    <w:rsid w:val="003B3EC7"/>
    <w:rsid w:val="003C6576"/>
    <w:rsid w:val="003C6E39"/>
    <w:rsid w:val="003D392F"/>
    <w:rsid w:val="003D5DDF"/>
    <w:rsid w:val="003D6FFF"/>
    <w:rsid w:val="003F14CF"/>
    <w:rsid w:val="00410113"/>
    <w:rsid w:val="004109D6"/>
    <w:rsid w:val="00415DB3"/>
    <w:rsid w:val="0042416C"/>
    <w:rsid w:val="004244C3"/>
    <w:rsid w:val="004271B5"/>
    <w:rsid w:val="00427E0B"/>
    <w:rsid w:val="004314A7"/>
    <w:rsid w:val="00431999"/>
    <w:rsid w:val="00437936"/>
    <w:rsid w:val="00443E2D"/>
    <w:rsid w:val="004465CD"/>
    <w:rsid w:val="00447AA8"/>
    <w:rsid w:val="004521F9"/>
    <w:rsid w:val="00453BF3"/>
    <w:rsid w:val="00455C5D"/>
    <w:rsid w:val="0045798B"/>
    <w:rsid w:val="00473FF2"/>
    <w:rsid w:val="00474C82"/>
    <w:rsid w:val="00484419"/>
    <w:rsid w:val="00490915"/>
    <w:rsid w:val="004B047D"/>
    <w:rsid w:val="004B7D83"/>
    <w:rsid w:val="004C12C6"/>
    <w:rsid w:val="004C5003"/>
    <w:rsid w:val="004C65E7"/>
    <w:rsid w:val="004D26B1"/>
    <w:rsid w:val="004D38EF"/>
    <w:rsid w:val="004D3E32"/>
    <w:rsid w:val="004D6664"/>
    <w:rsid w:val="004E0D7B"/>
    <w:rsid w:val="004E25E9"/>
    <w:rsid w:val="004F2B00"/>
    <w:rsid w:val="004F7C59"/>
    <w:rsid w:val="00515D3D"/>
    <w:rsid w:val="00522F4E"/>
    <w:rsid w:val="00522FA7"/>
    <w:rsid w:val="0052530A"/>
    <w:rsid w:val="005264D6"/>
    <w:rsid w:val="00541B30"/>
    <w:rsid w:val="00557247"/>
    <w:rsid w:val="00570D67"/>
    <w:rsid w:val="00572086"/>
    <w:rsid w:val="00576E3B"/>
    <w:rsid w:val="005823C1"/>
    <w:rsid w:val="00584C9C"/>
    <w:rsid w:val="00585A59"/>
    <w:rsid w:val="0059041D"/>
    <w:rsid w:val="0059397D"/>
    <w:rsid w:val="00594FF7"/>
    <w:rsid w:val="005960C5"/>
    <w:rsid w:val="00597871"/>
    <w:rsid w:val="005A681C"/>
    <w:rsid w:val="005C1DC0"/>
    <w:rsid w:val="005C4159"/>
    <w:rsid w:val="005C52D3"/>
    <w:rsid w:val="005C6847"/>
    <w:rsid w:val="005C6AD4"/>
    <w:rsid w:val="005D4278"/>
    <w:rsid w:val="005D47DE"/>
    <w:rsid w:val="005D4DA0"/>
    <w:rsid w:val="005E2B75"/>
    <w:rsid w:val="005F31EF"/>
    <w:rsid w:val="005F364E"/>
    <w:rsid w:val="005F5ECA"/>
    <w:rsid w:val="00607ABC"/>
    <w:rsid w:val="0061152A"/>
    <w:rsid w:val="00617AFE"/>
    <w:rsid w:val="0062123A"/>
    <w:rsid w:val="0062136E"/>
    <w:rsid w:val="00635EF0"/>
    <w:rsid w:val="00640845"/>
    <w:rsid w:val="0064645E"/>
    <w:rsid w:val="00646E75"/>
    <w:rsid w:val="00663587"/>
    <w:rsid w:val="0066792F"/>
    <w:rsid w:val="006700AB"/>
    <w:rsid w:val="00677617"/>
    <w:rsid w:val="00687515"/>
    <w:rsid w:val="0069309E"/>
    <w:rsid w:val="00695323"/>
    <w:rsid w:val="006B13B4"/>
    <w:rsid w:val="006B373C"/>
    <w:rsid w:val="006B3AB1"/>
    <w:rsid w:val="006B43B2"/>
    <w:rsid w:val="006B4828"/>
    <w:rsid w:val="006B74D2"/>
    <w:rsid w:val="006C4037"/>
    <w:rsid w:val="006C75FB"/>
    <w:rsid w:val="006D409C"/>
    <w:rsid w:val="006D61B3"/>
    <w:rsid w:val="006E2379"/>
    <w:rsid w:val="006E59BF"/>
    <w:rsid w:val="006F2EFF"/>
    <w:rsid w:val="006F3543"/>
    <w:rsid w:val="007034F8"/>
    <w:rsid w:val="00703E7E"/>
    <w:rsid w:val="00706873"/>
    <w:rsid w:val="00707FA4"/>
    <w:rsid w:val="007150B4"/>
    <w:rsid w:val="00722050"/>
    <w:rsid w:val="0072417C"/>
    <w:rsid w:val="00724A26"/>
    <w:rsid w:val="007260FE"/>
    <w:rsid w:val="00731DDE"/>
    <w:rsid w:val="007327CC"/>
    <w:rsid w:val="00746499"/>
    <w:rsid w:val="00776643"/>
    <w:rsid w:val="00776C96"/>
    <w:rsid w:val="00794AA4"/>
    <w:rsid w:val="00795816"/>
    <w:rsid w:val="00797579"/>
    <w:rsid w:val="007B48AA"/>
    <w:rsid w:val="007C08B0"/>
    <w:rsid w:val="007C6171"/>
    <w:rsid w:val="007D0F5B"/>
    <w:rsid w:val="007D7A27"/>
    <w:rsid w:val="007E7B89"/>
    <w:rsid w:val="00813A67"/>
    <w:rsid w:val="00822895"/>
    <w:rsid w:val="00826484"/>
    <w:rsid w:val="0082681E"/>
    <w:rsid w:val="008356B3"/>
    <w:rsid w:val="00836A10"/>
    <w:rsid w:val="00837D91"/>
    <w:rsid w:val="008403E9"/>
    <w:rsid w:val="00845B7A"/>
    <w:rsid w:val="00854794"/>
    <w:rsid w:val="008562B8"/>
    <w:rsid w:val="00857CEB"/>
    <w:rsid w:val="00860083"/>
    <w:rsid w:val="00874EE6"/>
    <w:rsid w:val="00875097"/>
    <w:rsid w:val="00882E29"/>
    <w:rsid w:val="00892897"/>
    <w:rsid w:val="00897C1B"/>
    <w:rsid w:val="008A308D"/>
    <w:rsid w:val="008C182F"/>
    <w:rsid w:val="008C5743"/>
    <w:rsid w:val="008C7518"/>
    <w:rsid w:val="008E715E"/>
    <w:rsid w:val="008F290E"/>
    <w:rsid w:val="008F5959"/>
    <w:rsid w:val="00900A50"/>
    <w:rsid w:val="00903471"/>
    <w:rsid w:val="00923C5D"/>
    <w:rsid w:val="0092589C"/>
    <w:rsid w:val="00925D20"/>
    <w:rsid w:val="0093572A"/>
    <w:rsid w:val="00942045"/>
    <w:rsid w:val="009429E3"/>
    <w:rsid w:val="00945060"/>
    <w:rsid w:val="00945894"/>
    <w:rsid w:val="00951C27"/>
    <w:rsid w:val="00954AAF"/>
    <w:rsid w:val="00954DE7"/>
    <w:rsid w:val="009646A1"/>
    <w:rsid w:val="00964B9F"/>
    <w:rsid w:val="0097149D"/>
    <w:rsid w:val="00972E86"/>
    <w:rsid w:val="00974FCB"/>
    <w:rsid w:val="00975A73"/>
    <w:rsid w:val="009821EF"/>
    <w:rsid w:val="00985E65"/>
    <w:rsid w:val="00993B89"/>
    <w:rsid w:val="009B1F29"/>
    <w:rsid w:val="009B3C7E"/>
    <w:rsid w:val="009B56DC"/>
    <w:rsid w:val="009D06BD"/>
    <w:rsid w:val="009D34AD"/>
    <w:rsid w:val="009E575E"/>
    <w:rsid w:val="009E5CF7"/>
    <w:rsid w:val="009F215D"/>
    <w:rsid w:val="00A004E5"/>
    <w:rsid w:val="00A20352"/>
    <w:rsid w:val="00A217F4"/>
    <w:rsid w:val="00A24291"/>
    <w:rsid w:val="00A3011E"/>
    <w:rsid w:val="00A3218C"/>
    <w:rsid w:val="00A36DEC"/>
    <w:rsid w:val="00A42A23"/>
    <w:rsid w:val="00A47F23"/>
    <w:rsid w:val="00A556BB"/>
    <w:rsid w:val="00A5582A"/>
    <w:rsid w:val="00A644EF"/>
    <w:rsid w:val="00A73BCA"/>
    <w:rsid w:val="00A75FCE"/>
    <w:rsid w:val="00A8605B"/>
    <w:rsid w:val="00A86D31"/>
    <w:rsid w:val="00A87074"/>
    <w:rsid w:val="00A870C0"/>
    <w:rsid w:val="00A92CE0"/>
    <w:rsid w:val="00A92D49"/>
    <w:rsid w:val="00A94007"/>
    <w:rsid w:val="00A96346"/>
    <w:rsid w:val="00AA1D3E"/>
    <w:rsid w:val="00AA7DFF"/>
    <w:rsid w:val="00AB635A"/>
    <w:rsid w:val="00AC189C"/>
    <w:rsid w:val="00AC2BA3"/>
    <w:rsid w:val="00AC44AA"/>
    <w:rsid w:val="00AC5509"/>
    <w:rsid w:val="00AC7086"/>
    <w:rsid w:val="00AD10CB"/>
    <w:rsid w:val="00AE1AD3"/>
    <w:rsid w:val="00AE71DA"/>
    <w:rsid w:val="00AF32C8"/>
    <w:rsid w:val="00AF4EA4"/>
    <w:rsid w:val="00AF7011"/>
    <w:rsid w:val="00B02FD1"/>
    <w:rsid w:val="00B037F3"/>
    <w:rsid w:val="00B0669D"/>
    <w:rsid w:val="00B13FF6"/>
    <w:rsid w:val="00B160C3"/>
    <w:rsid w:val="00B23F64"/>
    <w:rsid w:val="00B32558"/>
    <w:rsid w:val="00B50F76"/>
    <w:rsid w:val="00B530B2"/>
    <w:rsid w:val="00B66153"/>
    <w:rsid w:val="00B74D8A"/>
    <w:rsid w:val="00B858FA"/>
    <w:rsid w:val="00B90CEF"/>
    <w:rsid w:val="00B957B8"/>
    <w:rsid w:val="00B95D4D"/>
    <w:rsid w:val="00BB1258"/>
    <w:rsid w:val="00BB44C2"/>
    <w:rsid w:val="00BD04F1"/>
    <w:rsid w:val="00BD2227"/>
    <w:rsid w:val="00BD2886"/>
    <w:rsid w:val="00BD69A4"/>
    <w:rsid w:val="00BD6EDD"/>
    <w:rsid w:val="00BE2FF6"/>
    <w:rsid w:val="00C00785"/>
    <w:rsid w:val="00C1428B"/>
    <w:rsid w:val="00C16CB0"/>
    <w:rsid w:val="00C24AEC"/>
    <w:rsid w:val="00C2595A"/>
    <w:rsid w:val="00C51CF5"/>
    <w:rsid w:val="00C55A51"/>
    <w:rsid w:val="00C607F8"/>
    <w:rsid w:val="00C67936"/>
    <w:rsid w:val="00C72A62"/>
    <w:rsid w:val="00C72E7A"/>
    <w:rsid w:val="00C748BD"/>
    <w:rsid w:val="00C84A4D"/>
    <w:rsid w:val="00C853E5"/>
    <w:rsid w:val="00C854F2"/>
    <w:rsid w:val="00C9029E"/>
    <w:rsid w:val="00C90BBA"/>
    <w:rsid w:val="00C93D20"/>
    <w:rsid w:val="00C94D56"/>
    <w:rsid w:val="00C9629B"/>
    <w:rsid w:val="00CA0854"/>
    <w:rsid w:val="00CA407F"/>
    <w:rsid w:val="00CA4128"/>
    <w:rsid w:val="00CB0D6C"/>
    <w:rsid w:val="00CB1966"/>
    <w:rsid w:val="00CB2F80"/>
    <w:rsid w:val="00CB47FB"/>
    <w:rsid w:val="00CB4F6D"/>
    <w:rsid w:val="00CC0B22"/>
    <w:rsid w:val="00CC20D1"/>
    <w:rsid w:val="00CC3CC7"/>
    <w:rsid w:val="00CE344C"/>
    <w:rsid w:val="00CF3B9B"/>
    <w:rsid w:val="00CF6949"/>
    <w:rsid w:val="00D0091A"/>
    <w:rsid w:val="00D00A30"/>
    <w:rsid w:val="00D00CB6"/>
    <w:rsid w:val="00D024A9"/>
    <w:rsid w:val="00D05C8F"/>
    <w:rsid w:val="00D222EB"/>
    <w:rsid w:val="00D23F07"/>
    <w:rsid w:val="00D27BD0"/>
    <w:rsid w:val="00D27DC3"/>
    <w:rsid w:val="00D449B9"/>
    <w:rsid w:val="00D47607"/>
    <w:rsid w:val="00D50054"/>
    <w:rsid w:val="00D5081D"/>
    <w:rsid w:val="00D51F3C"/>
    <w:rsid w:val="00D625D4"/>
    <w:rsid w:val="00D62CC0"/>
    <w:rsid w:val="00D65BDC"/>
    <w:rsid w:val="00D723DC"/>
    <w:rsid w:val="00D80533"/>
    <w:rsid w:val="00D8438A"/>
    <w:rsid w:val="00D84489"/>
    <w:rsid w:val="00D902C6"/>
    <w:rsid w:val="00DA05E6"/>
    <w:rsid w:val="00DA3415"/>
    <w:rsid w:val="00DC4994"/>
    <w:rsid w:val="00DC71AE"/>
    <w:rsid w:val="00DD06C3"/>
    <w:rsid w:val="00DD233F"/>
    <w:rsid w:val="00DE3509"/>
    <w:rsid w:val="00E109C3"/>
    <w:rsid w:val="00E1302C"/>
    <w:rsid w:val="00E13453"/>
    <w:rsid w:val="00E141E1"/>
    <w:rsid w:val="00E24EF3"/>
    <w:rsid w:val="00E410F8"/>
    <w:rsid w:val="00E51F1D"/>
    <w:rsid w:val="00E52DE9"/>
    <w:rsid w:val="00E5478B"/>
    <w:rsid w:val="00E55D74"/>
    <w:rsid w:val="00E63E7E"/>
    <w:rsid w:val="00E702CC"/>
    <w:rsid w:val="00E70584"/>
    <w:rsid w:val="00E70BA7"/>
    <w:rsid w:val="00E748F2"/>
    <w:rsid w:val="00E774C3"/>
    <w:rsid w:val="00E8541C"/>
    <w:rsid w:val="00E931B6"/>
    <w:rsid w:val="00EA0074"/>
    <w:rsid w:val="00EA33B1"/>
    <w:rsid w:val="00EA58E7"/>
    <w:rsid w:val="00EB31CC"/>
    <w:rsid w:val="00EB3EBA"/>
    <w:rsid w:val="00ED4E1E"/>
    <w:rsid w:val="00EE47EF"/>
    <w:rsid w:val="00EF0699"/>
    <w:rsid w:val="00EF26D9"/>
    <w:rsid w:val="00F127DD"/>
    <w:rsid w:val="00F33AE8"/>
    <w:rsid w:val="00F34ACA"/>
    <w:rsid w:val="00F34EAE"/>
    <w:rsid w:val="00F37474"/>
    <w:rsid w:val="00F408B7"/>
    <w:rsid w:val="00F41F21"/>
    <w:rsid w:val="00F42807"/>
    <w:rsid w:val="00F457C9"/>
    <w:rsid w:val="00F45F97"/>
    <w:rsid w:val="00F51D16"/>
    <w:rsid w:val="00F529F6"/>
    <w:rsid w:val="00F56513"/>
    <w:rsid w:val="00F621C2"/>
    <w:rsid w:val="00F705C8"/>
    <w:rsid w:val="00F733B8"/>
    <w:rsid w:val="00F75895"/>
    <w:rsid w:val="00F81101"/>
    <w:rsid w:val="00F82CA0"/>
    <w:rsid w:val="00F86D22"/>
    <w:rsid w:val="00F87C57"/>
    <w:rsid w:val="00F87DDE"/>
    <w:rsid w:val="00F910B8"/>
    <w:rsid w:val="00F9140B"/>
    <w:rsid w:val="00FA3822"/>
    <w:rsid w:val="00FA3EF6"/>
    <w:rsid w:val="00FB1969"/>
    <w:rsid w:val="00FB21F8"/>
    <w:rsid w:val="00FB7950"/>
    <w:rsid w:val="00FC591D"/>
    <w:rsid w:val="00FC5CD1"/>
    <w:rsid w:val="00FC70EC"/>
    <w:rsid w:val="00FC7274"/>
    <w:rsid w:val="00FD27BC"/>
    <w:rsid w:val="00FD2B44"/>
    <w:rsid w:val="00FD4F49"/>
    <w:rsid w:val="00FD6D4A"/>
    <w:rsid w:val="00FE6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54A56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086"/>
    <w:pPr>
      <w:ind w:right="360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5509"/>
    <w:pPr>
      <w:keepNext/>
      <w:keepLines/>
      <w:outlineLvl w:val="0"/>
    </w:pPr>
    <w:rPr>
      <w:rFonts w:asciiTheme="majorHAnsi" w:eastAsiaTheme="majorEastAsia" w:hAnsiTheme="majorHAnsi" w:cstheme="majorBidi"/>
      <w:caps/>
      <w:color w:val="FFFFFF" w:themeColor="background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43E2D"/>
    <w:pPr>
      <w:keepNext/>
      <w:keepLines/>
      <w:pBdr>
        <w:bottom w:val="single" w:sz="8" w:space="1" w:color="99CB38" w:themeColor="accent1"/>
      </w:pBd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C51C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3E2D"/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43E2D"/>
    <w:pPr>
      <w:spacing w:after="300"/>
      <w:contextualSpacing/>
      <w:jc w:val="center"/>
    </w:pPr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43E2D"/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styleId="Emphasis">
    <w:name w:val="Emphasis"/>
    <w:basedOn w:val="DefaultParagraphFont"/>
    <w:uiPriority w:val="11"/>
    <w:semiHidden/>
    <w:qFormat/>
    <w:rsid w:val="00B90CEF"/>
    <w:rPr>
      <w:i/>
      <w:iCs/>
    </w:rPr>
  </w:style>
  <w:style w:type="paragraph" w:styleId="ListParagraph">
    <w:name w:val="List Paragraph"/>
    <w:basedOn w:val="Normal"/>
    <w:uiPriority w:val="1"/>
    <w:qFormat/>
    <w:rsid w:val="003B0D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3B84"/>
  </w:style>
  <w:style w:type="paragraph" w:styleId="Footer">
    <w:name w:val="footer"/>
    <w:basedOn w:val="Normal"/>
    <w:link w:val="FooterChar"/>
    <w:uiPriority w:val="99"/>
    <w:rsid w:val="00C51C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2086"/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086"/>
    <w:rPr>
      <w:rFonts w:asciiTheme="majorHAnsi" w:eastAsiaTheme="majorEastAsia" w:hAnsiTheme="majorHAnsi" w:cstheme="majorBidi"/>
      <w:color w:val="4C661A" w:themeColor="accent1" w:themeShade="7F"/>
      <w:sz w:val="22"/>
    </w:rPr>
  </w:style>
  <w:style w:type="paragraph" w:styleId="Date">
    <w:name w:val="Date"/>
    <w:basedOn w:val="Normal"/>
    <w:next w:val="Normal"/>
    <w:link w:val="DateChar"/>
    <w:uiPriority w:val="99"/>
    <w:rsid w:val="00C51CF5"/>
    <w:rPr>
      <w:sz w:val="18"/>
      <w:szCs w:val="22"/>
    </w:rPr>
  </w:style>
  <w:style w:type="character" w:customStyle="1" w:styleId="DateChar">
    <w:name w:val="Date Char"/>
    <w:basedOn w:val="DefaultParagraphFont"/>
    <w:link w:val="Date"/>
    <w:uiPriority w:val="99"/>
    <w:rsid w:val="00C51CF5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AC5509"/>
    <w:rPr>
      <w:color w:val="31521B" w:themeColor="accent2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C51CF5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E2D"/>
    <w:pPr>
      <w:spacing w:after="360"/>
      <w:jc w:val="center"/>
    </w:pPr>
    <w:rPr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443E2D"/>
    <w:rPr>
      <w:spacing w:val="19"/>
      <w:w w:val="86"/>
      <w:sz w:val="32"/>
      <w:szCs w:val="28"/>
      <w:fitText w:val="2160" w:id="1744560130"/>
    </w:rPr>
  </w:style>
  <w:style w:type="character" w:customStyle="1" w:styleId="Heading1Char">
    <w:name w:val="Heading 1 Char"/>
    <w:basedOn w:val="DefaultParagraphFont"/>
    <w:link w:val="Heading1"/>
    <w:uiPriority w:val="9"/>
    <w:rsid w:val="00AC5509"/>
    <w:rPr>
      <w:rFonts w:asciiTheme="majorHAnsi" w:eastAsiaTheme="majorEastAsia" w:hAnsiTheme="majorHAnsi" w:cstheme="majorBidi"/>
      <w:caps/>
      <w:color w:val="FFFFFF" w:themeColor="background1"/>
      <w:sz w:val="48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rsid w:val="005D47DE"/>
    <w:rPr>
      <w:color w:val="808080"/>
      <w:shd w:val="clear" w:color="auto" w:fill="E6E6E6"/>
    </w:rPr>
  </w:style>
  <w:style w:type="paragraph" w:customStyle="1" w:styleId="ProfileText">
    <w:name w:val="Profile Text"/>
    <w:basedOn w:val="Normal"/>
    <w:qFormat/>
    <w:rsid w:val="00443E2D"/>
  </w:style>
  <w:style w:type="paragraph" w:customStyle="1" w:styleId="ContactDetails">
    <w:name w:val="Contact Details"/>
    <w:basedOn w:val="Normal"/>
    <w:qFormat/>
    <w:rsid w:val="00443E2D"/>
  </w:style>
  <w:style w:type="paragraph" w:styleId="NoSpacing">
    <w:name w:val="No Spacing"/>
    <w:link w:val="NoSpacingChar"/>
    <w:uiPriority w:val="1"/>
    <w:qFormat/>
    <w:rsid w:val="00266430"/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66430"/>
    <w:rPr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75097"/>
    <w:pPr>
      <w:spacing w:before="240" w:line="259" w:lineRule="auto"/>
      <w:ind w:right="0"/>
      <w:outlineLvl w:val="9"/>
    </w:pPr>
    <w:rPr>
      <w:caps w:val="0"/>
      <w:color w:val="729928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750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5097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FC70EC"/>
    <w:rPr>
      <w:color w:val="977B2D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C70E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E344C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37936"/>
    <w:pPr>
      <w:spacing w:before="100" w:beforeAutospacing="1" w:after="100" w:afterAutospacing="1"/>
      <w:ind w:right="0"/>
    </w:pPr>
    <w:rPr>
      <w:rFonts w:ascii="Times New Roman" w:eastAsia="Times New Roman" w:hAnsi="Times New Roman" w:cs="Times New Roman"/>
      <w:sz w:val="24"/>
      <w:lang w:val="en-PH" w:eastAsia="en-PH"/>
    </w:rPr>
  </w:style>
  <w:style w:type="character" w:customStyle="1" w:styleId="apple-tab-span">
    <w:name w:val="apple-tab-span"/>
    <w:basedOn w:val="DefaultParagraphFont"/>
    <w:rsid w:val="00A556BB"/>
  </w:style>
  <w:style w:type="table" w:customStyle="1" w:styleId="TableGrid1">
    <w:name w:val="Table Grid1"/>
    <w:basedOn w:val="TableNormal"/>
    <w:next w:val="TableGrid"/>
    <w:uiPriority w:val="39"/>
    <w:rsid w:val="00A36DEC"/>
    <w:rPr>
      <w:rFonts w:eastAsia="Calibri"/>
      <w:sz w:val="22"/>
      <w:szCs w:val="22"/>
      <w:lang w:val="en-PH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251699"/>
    <w:pPr>
      <w:widowControl w:val="0"/>
      <w:autoSpaceDE w:val="0"/>
      <w:autoSpaceDN w:val="0"/>
      <w:ind w:right="0"/>
    </w:pPr>
    <w:rPr>
      <w:rFonts w:ascii="Arial" w:eastAsia="Arial" w:hAnsi="Arial" w:cs="Arial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51699"/>
    <w:rPr>
      <w:rFonts w:ascii="Arial" w:eastAsia="Arial" w:hAnsi="Arial" w:cs="Arial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2560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7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598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3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lecor\AppData\Roaming\Microsoft\Templates\Green%20cube%20resume.dotx" TargetMode="Externa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5129E9-6FDD-4E9D-8767-5376776C143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460C0CD-0EA2-490A-B7DE-ACED37094F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27A47F-0417-412B-B449-2856C38608B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5.xml><?xml version="1.0" encoding="utf-8"?>
<ds:datastoreItem xmlns:ds="http://schemas.openxmlformats.org/officeDocument/2006/customXml" ds:itemID="{DCAF49CD-81BB-4ED9-A718-D98C8A5DAD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Green cube resume.dotx</Template>
  <TotalTime>0</TotalTime>
  <Pages>21</Pages>
  <Words>3603</Words>
  <Characters>20538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 INTRODUCTION TO INFORMATION SYSTEMS</vt:lpstr>
    </vt:vector>
  </TitlesOfParts>
  <Company/>
  <LinksUpToDate>false</LinksUpToDate>
  <CharactersWithSpaces>24093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INTRODUCTION TO INFORMATION SYSTEMS</dc:title>
  <dc:subject/>
  <dc:creator/>
  <cp:keywords/>
  <dc:description/>
  <cp:lastModifiedBy/>
  <cp:revision>1</cp:revision>
  <dcterms:created xsi:type="dcterms:W3CDTF">2022-04-30T02:21:00Z</dcterms:created>
  <dcterms:modified xsi:type="dcterms:W3CDTF">2022-04-30T16:14:00Z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